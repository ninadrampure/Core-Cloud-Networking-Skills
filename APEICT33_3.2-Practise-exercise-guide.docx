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C5B0" w14:textId="77777777" w:rsidR="00F15B5F" w:rsidRDefault="00F15B5F" w:rsidP="00505C6B">
      <w:pPr>
        <w:pStyle w:val="Title"/>
        <w:ind w:left="2410"/>
        <w:rPr>
          <w:rFonts w:asciiTheme="minorHAnsi" w:eastAsiaTheme="minorHAnsi" w:hAnsiTheme="minorHAnsi" w:cstheme="minorBidi"/>
          <w:b w:val="0"/>
          <w:spacing w:val="0"/>
          <w:kern w:val="2"/>
          <w:sz w:val="24"/>
          <w:szCs w:val="24"/>
        </w:rPr>
      </w:pPr>
      <w:bookmarkStart w:id="0" w:name="_Hlk80183962"/>
      <w:bookmarkStart w:id="1" w:name="_Hlk170215426"/>
    </w:p>
    <w:sdt>
      <w:sdtPr>
        <w:rPr>
          <w:rFonts w:asciiTheme="minorHAnsi" w:eastAsiaTheme="minorHAnsi" w:hAnsiTheme="minorHAnsi" w:cstheme="minorBidi"/>
          <w:b w:val="0"/>
          <w:spacing w:val="0"/>
          <w:kern w:val="2"/>
          <w:sz w:val="24"/>
          <w:szCs w:val="24"/>
        </w:rPr>
        <w:id w:val="-166284901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26B01EBE" w14:textId="4FAA6529" w:rsidR="00505C6B" w:rsidRPr="001A0144" w:rsidRDefault="00EE2A8C" w:rsidP="00505C6B">
          <w:pPr>
            <w:pStyle w:val="Title"/>
            <w:ind w:left="2410"/>
          </w:pPr>
          <w:r w:rsidRPr="001A0144">
            <w:rPr>
              <w:noProof/>
            </w:rPr>
            <w:drawing>
              <wp:anchor distT="0" distB="0" distL="114300" distR="114300" simplePos="0" relativeHeight="251660288" behindDoc="1" locked="1" layoutInCell="1" allowOverlap="1" wp14:anchorId="0BF6F1ED" wp14:editId="4261A686">
                <wp:simplePos x="0" y="0"/>
                <wp:positionH relativeFrom="column">
                  <wp:posOffset>-148590</wp:posOffset>
                </wp:positionH>
                <wp:positionV relativeFrom="page">
                  <wp:align>center</wp:align>
                </wp:positionV>
                <wp:extent cx="1188085" cy="9899650"/>
                <wp:effectExtent l="0" t="0" r="0" b="6350"/>
                <wp:wrapNone/>
                <wp:docPr id="893779791" name="Pictur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779791" name="Picture 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85" cy="989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D4040" w:rsidRPr="001A0144">
            <w:t>Core Cloud and Networking Skills</w:t>
          </w:r>
        </w:p>
        <w:p w14:paraId="4D9826F4" w14:textId="77777777" w:rsidR="00505C6B" w:rsidRPr="00505C6B" w:rsidRDefault="00505C6B" w:rsidP="00505C6B">
          <w:pPr>
            <w:ind w:left="2410"/>
          </w:pPr>
        </w:p>
        <w:p w14:paraId="49289816" w14:textId="77777777" w:rsidR="004D7CE7" w:rsidRDefault="006D4040" w:rsidP="00505C6B">
          <w:pPr>
            <w:spacing w:before="0" w:line="264" w:lineRule="auto"/>
            <w:ind w:left="2410"/>
          </w:pPr>
          <w:r w:rsidRPr="001A0144">
            <w:rPr>
              <w:rFonts w:ascii="Figtree SemiBold" w:hAnsi="Figtree SemiBold"/>
              <w:b/>
              <w:sz w:val="40"/>
            </w:rPr>
            <w:t>Exercise Guide</w:t>
          </w:r>
          <w:r w:rsidRPr="001A0144">
            <w:t xml:space="preserve"> </w:t>
          </w:r>
        </w:p>
        <w:p w14:paraId="25355659" w14:textId="77777777" w:rsidR="004D7CE7" w:rsidRDefault="004D7CE7" w:rsidP="00505C6B">
          <w:pPr>
            <w:spacing w:before="0" w:line="264" w:lineRule="auto"/>
            <w:ind w:left="2410"/>
          </w:pPr>
        </w:p>
        <w:p w14:paraId="7AE68572" w14:textId="77777777" w:rsidR="00F15B5F" w:rsidRDefault="00F73049" w:rsidP="00505C6B">
          <w:pPr>
            <w:spacing w:before="0" w:line="264" w:lineRule="auto"/>
            <w:ind w:left="2410"/>
            <w:rPr>
              <w:b/>
              <w:bCs/>
            </w:rPr>
          </w:pPr>
          <w:r w:rsidRPr="009A4D78">
            <w:rPr>
              <w:b/>
              <w:bCs/>
              <w:noProof/>
            </w:rPr>
            <w:drawing>
              <wp:anchor distT="0" distB="0" distL="114300" distR="114300" simplePos="0" relativeHeight="251662336" behindDoc="1" locked="1" layoutInCell="1" allowOverlap="1" wp14:anchorId="5D772EC9" wp14:editId="1ADD46EC">
                <wp:simplePos x="0" y="0"/>
                <wp:positionH relativeFrom="margin">
                  <wp:posOffset>4345940</wp:posOffset>
                </wp:positionH>
                <wp:positionV relativeFrom="paragraph">
                  <wp:posOffset>6658610</wp:posOffset>
                </wp:positionV>
                <wp:extent cx="2133600" cy="1079500"/>
                <wp:effectExtent l="0" t="0" r="0" b="6350"/>
                <wp:wrapNone/>
                <wp:docPr id="6462112" name="Picture 11" descr="Decorative image: The QA logo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2112" name="Picture 11" descr="Decorative image: The QA logo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pic:cNvPr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D7CE7" w:rsidRPr="009A4D78">
            <w:rPr>
              <w:b/>
              <w:bCs/>
            </w:rPr>
            <w:t>Learner Name</w:t>
          </w:r>
          <w:r w:rsidR="009A4D78" w:rsidRPr="009A4D78">
            <w:rPr>
              <w:b/>
              <w:bCs/>
            </w:rPr>
            <w:t xml:space="preserve">: </w:t>
          </w:r>
        </w:p>
        <w:p w14:paraId="0C63CBE6" w14:textId="35C67CBE" w:rsidR="001B4957" w:rsidRPr="009A4D78" w:rsidRDefault="00F15B5F" w:rsidP="00505C6B">
          <w:pPr>
            <w:spacing w:before="0" w:line="264" w:lineRule="auto"/>
            <w:ind w:left="2410"/>
            <w:rPr>
              <w:rFonts w:ascii="Figtree SemiBold" w:hAnsi="Figtree SemiBold"/>
              <w:b/>
              <w:bCs/>
              <w:sz w:val="40"/>
            </w:rPr>
          </w:pPr>
          <w:r>
            <w:rPr>
              <w:b/>
              <w:bCs/>
            </w:rPr>
            <w:t>Date:</w:t>
          </w:r>
        </w:p>
      </w:sdtContent>
    </w:sdt>
    <w:p w14:paraId="44808871" w14:textId="44C8E474" w:rsidR="00CB718F" w:rsidRPr="001A0144" w:rsidRDefault="00D908CA" w:rsidP="002929D2">
      <w:pPr>
        <w:pStyle w:val="Heading1"/>
        <w:numPr>
          <w:ilvl w:val="0"/>
          <w:numId w:val="0"/>
        </w:numPr>
      </w:pPr>
      <w:r w:rsidRPr="001A0144">
        <w:lastRenderedPageBreak/>
        <w:t xml:space="preserve">Core Cloud and Networking Skills </w:t>
      </w:r>
      <w:r w:rsidR="00944DD3" w:rsidRPr="001A0144">
        <w:t xml:space="preserve">– </w:t>
      </w:r>
      <w:r w:rsidRPr="001A0144">
        <w:t>Part 1</w:t>
      </w:r>
    </w:p>
    <w:p w14:paraId="68BD5739" w14:textId="6C219771" w:rsidR="001A0144" w:rsidRPr="001A0144" w:rsidRDefault="00BB45D1" w:rsidP="001A0144">
      <w:pPr>
        <w:pStyle w:val="Heading2"/>
        <w:numPr>
          <w:ilvl w:val="0"/>
          <w:numId w:val="0"/>
        </w:numPr>
      </w:pPr>
      <w:r w:rsidRPr="001A0144">
        <w:t>Activity 1: Research into problem solving</w:t>
      </w:r>
    </w:p>
    <w:p w14:paraId="39B3151D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33A84A97" w14:textId="6C88084B" w:rsidR="00BB45D1" w:rsidRPr="001A0144" w:rsidRDefault="00BB45D1" w:rsidP="00632A22">
      <w:pPr>
        <w:pStyle w:val="Numberlist"/>
        <w:numPr>
          <w:ilvl w:val="0"/>
          <w:numId w:val="22"/>
        </w:numPr>
      </w:pPr>
      <w:r w:rsidRPr="001A0144">
        <w:t>What are the most effective problem-solving frameworks used in various industries?</w:t>
      </w:r>
    </w:p>
    <w:p w14:paraId="5A4258B9" w14:textId="77777777" w:rsidR="00BB45D1" w:rsidRDefault="00BB45D1" w:rsidP="001A0144">
      <w:pPr>
        <w:pStyle w:val="Numberlist"/>
        <w:numPr>
          <w:ilvl w:val="0"/>
          <w:numId w:val="0"/>
        </w:numPr>
        <w:ind w:left="851"/>
      </w:pPr>
    </w:p>
    <w:p w14:paraId="1E78B566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3E529131" w14:textId="678C5ADD" w:rsidR="00BB45D1" w:rsidRPr="001A0144" w:rsidRDefault="00BB45D1" w:rsidP="001A0144">
      <w:pPr>
        <w:pStyle w:val="Numberlist"/>
      </w:pPr>
      <w:r w:rsidRPr="001A0144">
        <w:t xml:space="preserve">How </w:t>
      </w:r>
      <w:r w:rsidR="00D260CC" w:rsidRPr="001A0144">
        <w:t>does the choice of problem-solving methodology affect the efficiency and success of outcomes</w:t>
      </w:r>
      <w:r w:rsidRPr="001A0144">
        <w:t>?</w:t>
      </w:r>
    </w:p>
    <w:p w14:paraId="0098D26E" w14:textId="77777777" w:rsidR="00BB45D1" w:rsidRDefault="00BB45D1" w:rsidP="001A0144">
      <w:pPr>
        <w:pStyle w:val="Numberlist"/>
        <w:numPr>
          <w:ilvl w:val="0"/>
          <w:numId w:val="0"/>
        </w:numPr>
        <w:ind w:left="851"/>
      </w:pPr>
    </w:p>
    <w:p w14:paraId="35312D01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01CD8056" w14:textId="3F8B6FB0" w:rsidR="00BB45D1" w:rsidRPr="001A0144" w:rsidRDefault="00D260CC" w:rsidP="001A0144">
      <w:pPr>
        <w:pStyle w:val="Numberlist"/>
      </w:pPr>
      <w:r w:rsidRPr="001A0144">
        <w:t>How has technology transformed traditional problem-solving methods</w:t>
      </w:r>
      <w:r w:rsidR="00BB45D1" w:rsidRPr="001A0144">
        <w:t>?</w:t>
      </w:r>
    </w:p>
    <w:p w14:paraId="19C2AD7C" w14:textId="77777777" w:rsidR="00BB45D1" w:rsidRPr="001A0144" w:rsidRDefault="00BB45D1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3B1F1E3A" w14:textId="2B4F3C22" w:rsidR="00D908CA" w:rsidRPr="001A0144" w:rsidRDefault="00D908CA" w:rsidP="00D908CA">
      <w:pPr>
        <w:pStyle w:val="Heading2"/>
        <w:numPr>
          <w:ilvl w:val="0"/>
          <w:numId w:val="0"/>
        </w:numPr>
      </w:pPr>
      <w:r w:rsidRPr="001A0144">
        <w:lastRenderedPageBreak/>
        <w:t>Activity 2: Task tracking systems</w:t>
      </w:r>
    </w:p>
    <w:p w14:paraId="738B35F6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33D76AC4" w14:textId="4E38C931" w:rsidR="00D908CA" w:rsidRPr="001A0144" w:rsidRDefault="00D908CA" w:rsidP="00632A22">
      <w:pPr>
        <w:pStyle w:val="Numberlist"/>
        <w:numPr>
          <w:ilvl w:val="0"/>
          <w:numId w:val="23"/>
        </w:numPr>
      </w:pPr>
      <w:r w:rsidRPr="001A0144">
        <w:t xml:space="preserve">What features are </w:t>
      </w:r>
      <w:proofErr w:type="gramStart"/>
      <w:r w:rsidRPr="001A0144">
        <w:t>most commonly used</w:t>
      </w:r>
      <w:proofErr w:type="gramEnd"/>
      <w:r w:rsidRPr="001A0144">
        <w:t xml:space="preserve"> in task tracking systems?</w:t>
      </w:r>
    </w:p>
    <w:p w14:paraId="633A8062" w14:textId="77777777" w:rsidR="00D908CA" w:rsidRDefault="00D908CA" w:rsidP="001A0144">
      <w:pPr>
        <w:pStyle w:val="Numberlist"/>
        <w:numPr>
          <w:ilvl w:val="0"/>
          <w:numId w:val="0"/>
        </w:numPr>
        <w:ind w:left="851"/>
      </w:pPr>
    </w:p>
    <w:p w14:paraId="00FC3911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10A14DC9" w14:textId="77777777" w:rsidR="00D908CA" w:rsidRPr="001A0144" w:rsidRDefault="00D908CA" w:rsidP="001A0144">
      <w:pPr>
        <w:pStyle w:val="Numberlist"/>
      </w:pPr>
      <w:r w:rsidRPr="001A0144">
        <w:t>How do task tracking systems improve individual productivity and team collaboration?</w:t>
      </w:r>
    </w:p>
    <w:p w14:paraId="2598EC60" w14:textId="77777777" w:rsidR="00D908CA" w:rsidRDefault="00D908CA" w:rsidP="001A0144">
      <w:pPr>
        <w:pStyle w:val="Numberlist"/>
        <w:numPr>
          <w:ilvl w:val="0"/>
          <w:numId w:val="0"/>
        </w:numPr>
        <w:ind w:left="851"/>
      </w:pPr>
    </w:p>
    <w:p w14:paraId="37696DDB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6BC03FA9" w14:textId="1A5C852D" w:rsidR="00D908CA" w:rsidRPr="001A0144" w:rsidRDefault="00D908CA" w:rsidP="001A0144">
      <w:pPr>
        <w:pStyle w:val="Numberlist"/>
      </w:pPr>
      <w:r w:rsidRPr="001A0144">
        <w:t>What are the most significant barriers to the adoption of task tracking systems in organisations?</w:t>
      </w:r>
    </w:p>
    <w:p w14:paraId="60701D0C" w14:textId="77777777" w:rsidR="00D908CA" w:rsidRPr="001A0144" w:rsidRDefault="00D908CA" w:rsidP="00D908CA"/>
    <w:p w14:paraId="0FF4A909" w14:textId="77777777" w:rsidR="00D908CA" w:rsidRPr="001A0144" w:rsidRDefault="00D908CA" w:rsidP="00D908CA"/>
    <w:p w14:paraId="436B03C0" w14:textId="77777777" w:rsidR="00D908CA" w:rsidRPr="001A0144" w:rsidRDefault="00D908CA" w:rsidP="00D908CA"/>
    <w:p w14:paraId="5274E368" w14:textId="77777777" w:rsidR="00D908CA" w:rsidRPr="001A0144" w:rsidRDefault="00D908CA" w:rsidP="00D908CA"/>
    <w:p w14:paraId="5C247916" w14:textId="77777777" w:rsidR="00D908CA" w:rsidRPr="001A0144" w:rsidRDefault="00D908CA" w:rsidP="002E20EE"/>
    <w:p w14:paraId="65C4A9CF" w14:textId="77777777" w:rsidR="00D908CA" w:rsidRPr="001A0144" w:rsidRDefault="00D908CA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1E0ED665" w14:textId="307562B1" w:rsidR="00D908CA" w:rsidRPr="001A0144" w:rsidRDefault="00D908CA" w:rsidP="00D908CA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3: Maintenance approaches</w:t>
      </w:r>
    </w:p>
    <w:p w14:paraId="0D5C6DCD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326DF2C6" w14:textId="3B141AFF" w:rsidR="00D908CA" w:rsidRPr="001A0144" w:rsidRDefault="00D908CA" w:rsidP="00632A22">
      <w:pPr>
        <w:pStyle w:val="Numberlist"/>
        <w:numPr>
          <w:ilvl w:val="0"/>
          <w:numId w:val="24"/>
        </w:numPr>
      </w:pPr>
      <w:r w:rsidRPr="001A0144">
        <w:t>What are the key differences between reactive, preventive, and predictive maintenance approaches?</w:t>
      </w:r>
    </w:p>
    <w:p w14:paraId="7CC3FBA1" w14:textId="77777777" w:rsidR="00D908CA" w:rsidRDefault="00D908CA" w:rsidP="001A0144">
      <w:pPr>
        <w:pStyle w:val="Numberlist"/>
        <w:numPr>
          <w:ilvl w:val="0"/>
          <w:numId w:val="0"/>
        </w:numPr>
        <w:ind w:left="851"/>
      </w:pPr>
    </w:p>
    <w:p w14:paraId="6DCD5DC8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1AB0F1BE" w14:textId="77777777" w:rsidR="00D908CA" w:rsidRPr="001A0144" w:rsidRDefault="00D908CA" w:rsidP="001A0144">
      <w:pPr>
        <w:pStyle w:val="Numberlist"/>
      </w:pPr>
      <w:r w:rsidRPr="001A0144">
        <w:t>How do organisations determine which maintenance approach is most suitable for their operations?</w:t>
      </w:r>
    </w:p>
    <w:p w14:paraId="7CB926AF" w14:textId="77777777" w:rsidR="00D908CA" w:rsidRDefault="00D908CA" w:rsidP="001A0144">
      <w:pPr>
        <w:pStyle w:val="Numberlist"/>
        <w:numPr>
          <w:ilvl w:val="0"/>
          <w:numId w:val="0"/>
        </w:numPr>
        <w:ind w:left="851"/>
      </w:pPr>
    </w:p>
    <w:p w14:paraId="11054C28" w14:textId="77777777" w:rsidR="001A0144" w:rsidRP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660E0620" w14:textId="77777777" w:rsidR="00D908CA" w:rsidRPr="001A0144" w:rsidRDefault="00D908CA" w:rsidP="001A0144">
      <w:pPr>
        <w:pStyle w:val="Numberlist"/>
      </w:pPr>
      <w:r w:rsidRPr="001A0144">
        <w:t>How do maintenance practices contribute to sustainability goals, such as waste reduction and energy efficiency?</w:t>
      </w:r>
    </w:p>
    <w:p w14:paraId="02342668" w14:textId="77777777" w:rsidR="00D908CA" w:rsidRPr="001A0144" w:rsidRDefault="00D908CA" w:rsidP="00D908CA"/>
    <w:p w14:paraId="1B0AAFDA" w14:textId="77777777" w:rsidR="00D908CA" w:rsidRPr="001A0144" w:rsidRDefault="00D908CA" w:rsidP="00D908CA"/>
    <w:p w14:paraId="3C866CE7" w14:textId="77777777" w:rsidR="00D908CA" w:rsidRPr="001A0144" w:rsidRDefault="00D908CA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7774BAAC" w14:textId="70CE9BF3" w:rsidR="00D908CA" w:rsidRPr="001A0144" w:rsidRDefault="00D908CA" w:rsidP="00D908CA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4: CIA Triad</w:t>
      </w:r>
    </w:p>
    <w:p w14:paraId="35094C0D" w14:textId="77777777" w:rsidR="001A0144" w:rsidRDefault="001A0144" w:rsidP="001A0144">
      <w:pPr>
        <w:pStyle w:val="Numberlist"/>
        <w:numPr>
          <w:ilvl w:val="0"/>
          <w:numId w:val="0"/>
        </w:numPr>
        <w:ind w:left="851"/>
      </w:pPr>
    </w:p>
    <w:p w14:paraId="476D15A8" w14:textId="13476563" w:rsidR="00D908CA" w:rsidRPr="001A0144" w:rsidRDefault="00D908CA" w:rsidP="00632A22">
      <w:pPr>
        <w:pStyle w:val="Numberlist"/>
        <w:numPr>
          <w:ilvl w:val="0"/>
          <w:numId w:val="25"/>
        </w:numPr>
      </w:pPr>
      <w:r w:rsidRPr="001A0144">
        <w:t>What is the importance of the CIA Triad in modern information security frameworks?</w:t>
      </w:r>
      <w:r w:rsidRPr="001A0144">
        <w:br/>
      </w:r>
    </w:p>
    <w:p w14:paraId="649BAC99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4B62A7D7" w14:textId="77777777" w:rsidR="00D908CA" w:rsidRPr="001A0144" w:rsidRDefault="00D908CA" w:rsidP="001A0144">
      <w:pPr>
        <w:pStyle w:val="Numberlist"/>
      </w:pPr>
      <w:r w:rsidRPr="001A0144">
        <w:t>What are the most effective methods for ensuring confidentiality in data transmission?</w:t>
      </w:r>
    </w:p>
    <w:p w14:paraId="5100AD91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395297C8" w14:textId="77777777" w:rsidR="00DB0993" w:rsidRPr="001A0144" w:rsidRDefault="00DB0993" w:rsidP="001A0144">
      <w:pPr>
        <w:pStyle w:val="Numberlist"/>
        <w:numPr>
          <w:ilvl w:val="0"/>
          <w:numId w:val="0"/>
        </w:numPr>
        <w:ind w:left="851"/>
      </w:pPr>
    </w:p>
    <w:p w14:paraId="49D0A1D8" w14:textId="77777777" w:rsidR="00D908CA" w:rsidRPr="001A0144" w:rsidRDefault="00D908CA" w:rsidP="001A0144">
      <w:pPr>
        <w:pStyle w:val="Numberlist"/>
      </w:pPr>
      <w:r w:rsidRPr="001A0144">
        <w:t>What are the most common threats to data integrity, and how can they be mitigated?</w:t>
      </w:r>
    </w:p>
    <w:p w14:paraId="6C0A31DE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77536825" w14:textId="77777777" w:rsidR="00DB0993" w:rsidRPr="001A0144" w:rsidRDefault="00DB0993" w:rsidP="001A0144">
      <w:pPr>
        <w:pStyle w:val="Numberlist"/>
        <w:numPr>
          <w:ilvl w:val="0"/>
          <w:numId w:val="0"/>
        </w:numPr>
        <w:ind w:left="851"/>
      </w:pPr>
    </w:p>
    <w:p w14:paraId="4CAC5BEC" w14:textId="77777777" w:rsidR="00D908CA" w:rsidRPr="001A0144" w:rsidRDefault="00D908CA" w:rsidP="001A0144">
      <w:pPr>
        <w:pStyle w:val="Numberlist"/>
      </w:pPr>
      <w:r w:rsidRPr="001A0144">
        <w:t>What are the impacts of distributed denial-of-service (DDoS) attacks on availability, and how can they be prevented?</w:t>
      </w:r>
    </w:p>
    <w:p w14:paraId="4A3870F3" w14:textId="77777777" w:rsidR="00D908CA" w:rsidRPr="001A0144" w:rsidRDefault="00D908CA" w:rsidP="00D908CA"/>
    <w:p w14:paraId="1549F8E6" w14:textId="77777777" w:rsidR="00D908CA" w:rsidRPr="001A0144" w:rsidRDefault="00D908CA" w:rsidP="00D908CA"/>
    <w:p w14:paraId="55E3E568" w14:textId="77777777" w:rsidR="00D908CA" w:rsidRPr="001A0144" w:rsidRDefault="00D908CA" w:rsidP="00D908CA"/>
    <w:p w14:paraId="38D2FB59" w14:textId="77777777" w:rsidR="00D908CA" w:rsidRPr="001A0144" w:rsidRDefault="00D908CA" w:rsidP="00D908CA"/>
    <w:p w14:paraId="72E26628" w14:textId="77777777" w:rsidR="00D908CA" w:rsidRPr="001A0144" w:rsidRDefault="00D908CA" w:rsidP="00D908CA"/>
    <w:p w14:paraId="34830940" w14:textId="77777777" w:rsidR="00D908CA" w:rsidRPr="001A0144" w:rsidRDefault="00D908CA" w:rsidP="00D908CA"/>
    <w:p w14:paraId="76116733" w14:textId="77777777" w:rsidR="00D908CA" w:rsidRPr="001A0144" w:rsidRDefault="00D908CA" w:rsidP="00D908CA"/>
    <w:p w14:paraId="7A6E0685" w14:textId="77777777" w:rsidR="00D908CA" w:rsidRPr="001A0144" w:rsidRDefault="00D908CA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67DAD635" w14:textId="2FD02EA3" w:rsidR="00D908CA" w:rsidRPr="001A0144" w:rsidRDefault="00D908CA" w:rsidP="00D908CA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5: IAAA</w:t>
      </w:r>
    </w:p>
    <w:p w14:paraId="51FB5664" w14:textId="77777777" w:rsidR="003209FC" w:rsidRDefault="003209FC" w:rsidP="003209FC">
      <w:pPr>
        <w:pStyle w:val="Numberlist"/>
        <w:numPr>
          <w:ilvl w:val="0"/>
          <w:numId w:val="0"/>
        </w:numPr>
        <w:ind w:left="851"/>
      </w:pPr>
    </w:p>
    <w:p w14:paraId="483CC979" w14:textId="1E2A25DD" w:rsidR="00D908CA" w:rsidRPr="001A0144" w:rsidRDefault="00D908CA" w:rsidP="00632A22">
      <w:pPr>
        <w:pStyle w:val="Numberlist"/>
        <w:numPr>
          <w:ilvl w:val="0"/>
          <w:numId w:val="26"/>
        </w:numPr>
      </w:pPr>
      <w:r w:rsidRPr="001A0144">
        <w:t>How do the components of IAAA (Identity, Authentication, Authorisation, and Accounting) interact to secure access to systems and data?</w:t>
      </w:r>
    </w:p>
    <w:p w14:paraId="5F09F9E7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2FB7CD2E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1CC4EFAF" w14:textId="77777777" w:rsidR="00D908CA" w:rsidRPr="001A0144" w:rsidRDefault="00D908CA" w:rsidP="001A0144">
      <w:pPr>
        <w:pStyle w:val="Numberlist"/>
      </w:pPr>
      <w:r w:rsidRPr="001A0144">
        <w:t>What are the most reliable methods for verifying user identity in digital systems?</w:t>
      </w:r>
    </w:p>
    <w:p w14:paraId="4A2BBB1B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017172DF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7B83A34B" w14:textId="77777777" w:rsidR="00D908CA" w:rsidRPr="001A0144" w:rsidRDefault="00D908CA" w:rsidP="001A0144">
      <w:pPr>
        <w:pStyle w:val="Numberlist"/>
      </w:pPr>
      <w:r w:rsidRPr="001A0144">
        <w:t>How do multi-factor authentication (MFA) methods improve the security of authentication systems?</w:t>
      </w:r>
    </w:p>
    <w:p w14:paraId="041C767A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1C2E86AB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52F9CE1B" w14:textId="77777777" w:rsidR="00D908CA" w:rsidRPr="001A0144" w:rsidRDefault="00D908CA" w:rsidP="001A0144">
      <w:pPr>
        <w:pStyle w:val="Numberlist"/>
      </w:pPr>
      <w:r w:rsidRPr="001A0144">
        <w:t>How does the principle of least privilege (</w:t>
      </w:r>
      <w:proofErr w:type="spellStart"/>
      <w:r w:rsidRPr="001A0144">
        <w:t>PoLP</w:t>
      </w:r>
      <w:proofErr w:type="spellEnd"/>
      <w:r w:rsidRPr="001A0144">
        <w:t>) enhance the authorisation process?</w:t>
      </w:r>
    </w:p>
    <w:p w14:paraId="5464CCF5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3A17A31A" w14:textId="77777777" w:rsidR="00D908CA" w:rsidRPr="001A0144" w:rsidRDefault="00D908CA" w:rsidP="001A0144">
      <w:pPr>
        <w:pStyle w:val="Numberlist"/>
        <w:numPr>
          <w:ilvl w:val="0"/>
          <w:numId w:val="0"/>
        </w:numPr>
        <w:ind w:left="851"/>
      </w:pPr>
    </w:p>
    <w:p w14:paraId="37D8FCF4" w14:textId="77777777" w:rsidR="00D908CA" w:rsidRPr="001A0144" w:rsidRDefault="00D908CA" w:rsidP="001A0144">
      <w:pPr>
        <w:pStyle w:val="Numberlist"/>
      </w:pPr>
      <w:r w:rsidRPr="001A0144">
        <w:t>How do organisations effectively monitor and log user activities as part of accounting?</w:t>
      </w:r>
    </w:p>
    <w:p w14:paraId="18CCF6EE" w14:textId="77777777" w:rsidR="00D908CA" w:rsidRPr="001A0144" w:rsidRDefault="00D908CA" w:rsidP="00D908CA"/>
    <w:p w14:paraId="2CBA561B" w14:textId="77777777" w:rsidR="00D908CA" w:rsidRPr="001A0144" w:rsidRDefault="00D908CA" w:rsidP="00D908CA"/>
    <w:p w14:paraId="4824563E" w14:textId="77777777" w:rsidR="00D908CA" w:rsidRPr="001A0144" w:rsidRDefault="00D908CA" w:rsidP="00D908CA"/>
    <w:p w14:paraId="5B21F6DF" w14:textId="77777777" w:rsidR="00D908CA" w:rsidRPr="001A0144" w:rsidRDefault="00D908CA" w:rsidP="00D908CA"/>
    <w:p w14:paraId="3FCB2681" w14:textId="77777777" w:rsidR="00666DB2" w:rsidRPr="001A0144" w:rsidRDefault="00666DB2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523C2FC5" w14:textId="783E4AD3" w:rsidR="00D908CA" w:rsidRPr="001A0144" w:rsidRDefault="00D908CA" w:rsidP="00D908CA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6: Defining malware</w:t>
      </w:r>
    </w:p>
    <w:p w14:paraId="6F8F67DF" w14:textId="49C170AD" w:rsidR="00D908CA" w:rsidRPr="001A0144" w:rsidRDefault="00D908CA" w:rsidP="00D908CA">
      <w:r w:rsidRPr="001A0144">
        <w:t>Complete the table</w:t>
      </w:r>
      <w:r w:rsidR="001A0144">
        <w:t xml:space="preserve"> below.</w:t>
      </w:r>
    </w:p>
    <w:tbl>
      <w:tblPr>
        <w:tblStyle w:val="GridTable4-Accent5"/>
        <w:tblW w:w="10201" w:type="dxa"/>
        <w:tblLook w:val="06A0" w:firstRow="1" w:lastRow="0" w:firstColumn="1" w:lastColumn="0" w:noHBand="1" w:noVBand="1"/>
      </w:tblPr>
      <w:tblGrid>
        <w:gridCol w:w="1794"/>
        <w:gridCol w:w="8407"/>
      </w:tblGrid>
      <w:tr w:rsidR="00D908CA" w:rsidRPr="001A0144" w14:paraId="1F79E7A6" w14:textId="77777777" w:rsidTr="001A0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6B90B8FD" w14:textId="02E5E544" w:rsidR="00D908CA" w:rsidRPr="001A0144" w:rsidRDefault="00D34FC1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Terms</w:t>
            </w:r>
          </w:p>
        </w:tc>
        <w:tc>
          <w:tcPr>
            <w:tcW w:w="8407" w:type="dxa"/>
            <w:noWrap/>
            <w:hideMark/>
          </w:tcPr>
          <w:p w14:paraId="2A15C02A" w14:textId="77777777" w:rsidR="00D908CA" w:rsidRPr="001A0144" w:rsidRDefault="00D908CA" w:rsidP="00D90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Define attack method</w:t>
            </w:r>
          </w:p>
        </w:tc>
      </w:tr>
      <w:tr w:rsidR="00D908CA" w:rsidRPr="001A0144" w14:paraId="470201A7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22B87D5C" w14:textId="77777777" w:rsidR="00D908CA" w:rsidRPr="001A0144" w:rsidRDefault="00D908CA" w:rsidP="00D908CA">
            <w:pPr>
              <w:rPr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Viruses</w:t>
            </w:r>
          </w:p>
        </w:tc>
        <w:tc>
          <w:tcPr>
            <w:tcW w:w="8407" w:type="dxa"/>
            <w:noWrap/>
            <w:hideMark/>
          </w:tcPr>
          <w:p w14:paraId="1AADF2CA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6B2987F6" w14:textId="77777777" w:rsidR="00D908CA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1E47E3FC" w14:textId="77777777" w:rsidR="001A0144" w:rsidRPr="001A0144" w:rsidRDefault="001A0144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7C087645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33064BF8" w14:textId="77777777" w:rsidR="00D908CA" w:rsidRPr="001A0144" w:rsidRDefault="00D908CA" w:rsidP="00D908CA">
            <w:pPr>
              <w:rPr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Worms</w:t>
            </w:r>
          </w:p>
        </w:tc>
        <w:tc>
          <w:tcPr>
            <w:tcW w:w="8407" w:type="dxa"/>
            <w:noWrap/>
            <w:hideMark/>
          </w:tcPr>
          <w:p w14:paraId="139D3CF1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63FE6CB4" w14:textId="77777777" w:rsidR="00D908CA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1237A6D8" w14:textId="77777777" w:rsidR="001A0144" w:rsidRPr="001A0144" w:rsidRDefault="001A0144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2042951A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6BAE320B" w14:textId="77777777" w:rsidR="00D908CA" w:rsidRPr="001A0144" w:rsidRDefault="00D908CA" w:rsidP="00D908CA">
            <w:pPr>
              <w:rPr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Trojans</w:t>
            </w:r>
          </w:p>
        </w:tc>
        <w:tc>
          <w:tcPr>
            <w:tcW w:w="8407" w:type="dxa"/>
            <w:noWrap/>
            <w:hideMark/>
          </w:tcPr>
          <w:p w14:paraId="14C2CF4D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52045213" w14:textId="77777777" w:rsidR="00D908CA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109787D4" w14:textId="77777777" w:rsidR="001A0144" w:rsidRPr="001A0144" w:rsidRDefault="001A0144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4DEF0E47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78127D3C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Ransomware</w:t>
            </w:r>
          </w:p>
          <w:p w14:paraId="24D2AF57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355ECC0E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10C7051D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3E1BDCB6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2CE6B928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4C15DBCA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Spyware</w:t>
            </w:r>
          </w:p>
          <w:p w14:paraId="27A7160F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6703A3AA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11AAA3DA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5A5C95AB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69E4D53D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11A4A6FE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Adware</w:t>
            </w:r>
          </w:p>
          <w:p w14:paraId="4ACDA87D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2A5A0CEC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5BAE87F5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51A2B41E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419589A9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0CF7FFE4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Rootkits</w:t>
            </w:r>
          </w:p>
          <w:p w14:paraId="7A7177F3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0AD5660C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37B88884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3D5A0599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2583772E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00254F70" w14:textId="6B0E7390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Bots/</w:t>
            </w:r>
            <w:r w:rsidR="001A0144">
              <w:rPr>
                <w:sz w:val="22"/>
                <w:szCs w:val="22"/>
              </w:rPr>
              <w:t>b</w:t>
            </w:r>
            <w:r w:rsidRPr="001A0144">
              <w:rPr>
                <w:sz w:val="22"/>
                <w:szCs w:val="22"/>
              </w:rPr>
              <w:t>otnets</w:t>
            </w:r>
          </w:p>
          <w:p w14:paraId="6F5929B9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20CEF263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3E357936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2477DDC4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37C9EA2D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5714E866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Keyloggers</w:t>
            </w:r>
          </w:p>
          <w:p w14:paraId="06E69339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3F7FE46C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286ACC5E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242EF06A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39ADACA8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1DE21465" w14:textId="0BA7D5BA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lastRenderedPageBreak/>
              <w:t xml:space="preserve">Logic </w:t>
            </w:r>
            <w:r w:rsidR="001A0144">
              <w:rPr>
                <w:sz w:val="22"/>
                <w:szCs w:val="22"/>
              </w:rPr>
              <w:t>b</w:t>
            </w:r>
            <w:r w:rsidRPr="001A0144">
              <w:rPr>
                <w:sz w:val="22"/>
                <w:szCs w:val="22"/>
              </w:rPr>
              <w:t>ombs</w:t>
            </w:r>
          </w:p>
          <w:p w14:paraId="659DA2B9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582987C1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4C49D4EC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477A4B75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D908CA" w:rsidRPr="001A0144" w14:paraId="12DE7857" w14:textId="77777777" w:rsidTr="001A0144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7729D319" w14:textId="77777777" w:rsidR="00D908CA" w:rsidRDefault="00D908CA" w:rsidP="00D908CA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Backdoors</w:t>
            </w:r>
          </w:p>
          <w:p w14:paraId="4B1C0525" w14:textId="77777777" w:rsidR="001A0144" w:rsidRDefault="001A0144" w:rsidP="00D908CA">
            <w:pPr>
              <w:rPr>
                <w:b w:val="0"/>
                <w:bCs w:val="0"/>
                <w:sz w:val="22"/>
                <w:szCs w:val="22"/>
              </w:rPr>
            </w:pPr>
          </w:p>
          <w:p w14:paraId="56C58B1C" w14:textId="77777777" w:rsidR="001A0144" w:rsidRPr="001A0144" w:rsidRDefault="001A0144" w:rsidP="00D908CA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7376A874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2A2970F0" w14:textId="77777777" w:rsidR="00D908CA" w:rsidRPr="001A0144" w:rsidRDefault="00D908CA" w:rsidP="00D90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A7555" w:rsidRPr="001A0144" w14:paraId="62017E14" w14:textId="77777777" w:rsidTr="001A014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0F109E5C" w14:textId="77777777" w:rsidR="00AA7555" w:rsidRDefault="00AA7555" w:rsidP="00D34FC1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Malware</w:t>
            </w:r>
          </w:p>
          <w:p w14:paraId="5B7593E9" w14:textId="77777777" w:rsidR="001A0144" w:rsidRDefault="001A0144" w:rsidP="00D34FC1">
            <w:pPr>
              <w:rPr>
                <w:b w:val="0"/>
                <w:bCs w:val="0"/>
                <w:sz w:val="22"/>
                <w:szCs w:val="22"/>
              </w:rPr>
            </w:pPr>
          </w:p>
          <w:p w14:paraId="6C3881A5" w14:textId="77777777" w:rsidR="001A0144" w:rsidRPr="001A0144" w:rsidRDefault="001A0144" w:rsidP="00D34FC1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4ED287C8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7DAFF2C5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A7555" w:rsidRPr="001A0144" w14:paraId="0337E129" w14:textId="77777777" w:rsidTr="001A014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5B85EFEF" w14:textId="77777777" w:rsidR="00AA7555" w:rsidRDefault="00AA7555" w:rsidP="001A0144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>Scareware</w:t>
            </w:r>
          </w:p>
          <w:p w14:paraId="46663501" w14:textId="77777777" w:rsidR="001A0144" w:rsidRDefault="001A0144" w:rsidP="001A0144">
            <w:pPr>
              <w:rPr>
                <w:b w:val="0"/>
                <w:bCs w:val="0"/>
                <w:sz w:val="22"/>
                <w:szCs w:val="22"/>
              </w:rPr>
            </w:pPr>
          </w:p>
          <w:p w14:paraId="6E4EB1AF" w14:textId="77777777" w:rsidR="001A0144" w:rsidRPr="001A0144" w:rsidRDefault="001A0144" w:rsidP="001A0144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5C038068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0D61FD1C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A7555" w:rsidRPr="001A0144" w14:paraId="556B12A9" w14:textId="77777777" w:rsidTr="001A014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4" w:type="dxa"/>
            <w:noWrap/>
            <w:hideMark/>
          </w:tcPr>
          <w:p w14:paraId="2284A132" w14:textId="105D16AB" w:rsidR="00AA7555" w:rsidRDefault="00AA7555" w:rsidP="001A0144">
            <w:pPr>
              <w:rPr>
                <w:b w:val="0"/>
                <w:bCs w:val="0"/>
                <w:sz w:val="22"/>
                <w:szCs w:val="22"/>
              </w:rPr>
            </w:pPr>
            <w:r w:rsidRPr="001A0144">
              <w:rPr>
                <w:sz w:val="22"/>
                <w:szCs w:val="22"/>
              </w:rPr>
              <w:t xml:space="preserve">Exploit </w:t>
            </w:r>
            <w:r w:rsidR="001A0144">
              <w:rPr>
                <w:sz w:val="22"/>
                <w:szCs w:val="22"/>
              </w:rPr>
              <w:t>k</w:t>
            </w:r>
            <w:r w:rsidRPr="001A0144">
              <w:rPr>
                <w:sz w:val="22"/>
                <w:szCs w:val="22"/>
              </w:rPr>
              <w:t>its</w:t>
            </w:r>
          </w:p>
          <w:p w14:paraId="16A0A5A8" w14:textId="77777777" w:rsidR="001A0144" w:rsidRDefault="001A0144" w:rsidP="001A0144">
            <w:pPr>
              <w:rPr>
                <w:b w:val="0"/>
                <w:bCs w:val="0"/>
                <w:sz w:val="22"/>
                <w:szCs w:val="22"/>
              </w:rPr>
            </w:pPr>
          </w:p>
          <w:p w14:paraId="11C58809" w14:textId="77777777" w:rsidR="001A0144" w:rsidRPr="001A0144" w:rsidRDefault="001A0144" w:rsidP="001A0144">
            <w:pPr>
              <w:rPr>
                <w:sz w:val="22"/>
                <w:szCs w:val="22"/>
              </w:rPr>
            </w:pPr>
          </w:p>
        </w:tc>
        <w:tc>
          <w:tcPr>
            <w:tcW w:w="8407" w:type="dxa"/>
            <w:noWrap/>
            <w:hideMark/>
          </w:tcPr>
          <w:p w14:paraId="62008634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  <w:p w14:paraId="49296DEE" w14:textId="77777777" w:rsidR="00AA7555" w:rsidRPr="001A0144" w:rsidRDefault="00AA7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</w:tbl>
    <w:p w14:paraId="6A7233DB" w14:textId="77777777" w:rsidR="00AA7555" w:rsidRPr="001A0144" w:rsidRDefault="00AA7555">
      <w:p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br w:type="page"/>
      </w:r>
    </w:p>
    <w:p w14:paraId="7D612703" w14:textId="58BD1F9A" w:rsidR="00AA7555" w:rsidRPr="001A0144" w:rsidRDefault="00AA7555" w:rsidP="00AA7555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7: Malware</w:t>
      </w:r>
    </w:p>
    <w:p w14:paraId="2AD73C1E" w14:textId="77777777" w:rsidR="003209FC" w:rsidRDefault="003209FC" w:rsidP="003209FC">
      <w:pPr>
        <w:pStyle w:val="Numberlist"/>
        <w:numPr>
          <w:ilvl w:val="0"/>
          <w:numId w:val="0"/>
        </w:numPr>
        <w:ind w:left="851"/>
      </w:pPr>
    </w:p>
    <w:p w14:paraId="13228B6A" w14:textId="413F0CB4" w:rsidR="00AA7555" w:rsidRPr="001A0144" w:rsidRDefault="00AA7555" w:rsidP="00632A22">
      <w:pPr>
        <w:pStyle w:val="Numberlist"/>
        <w:numPr>
          <w:ilvl w:val="0"/>
          <w:numId w:val="27"/>
        </w:numPr>
      </w:pPr>
      <w:r w:rsidRPr="001A0144">
        <w:t>What are the key motivations behind the creation and deployment of malware?</w:t>
      </w:r>
    </w:p>
    <w:p w14:paraId="2F4B1596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24A5E7F5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6E87D82E" w14:textId="77777777" w:rsidR="00AA7555" w:rsidRPr="001A0144" w:rsidRDefault="00AA7555" w:rsidP="001A0144">
      <w:pPr>
        <w:pStyle w:val="Numberlist"/>
      </w:pPr>
      <w:r w:rsidRPr="001A0144">
        <w:t>What are the most effective techniques for detecting malware in real-time?</w:t>
      </w:r>
    </w:p>
    <w:p w14:paraId="6C7D61DB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03E87D89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649B6F54" w14:textId="77777777" w:rsidR="00AA7555" w:rsidRPr="001A0144" w:rsidRDefault="00AA7555" w:rsidP="001A0144">
      <w:pPr>
        <w:pStyle w:val="Numberlist"/>
      </w:pPr>
      <w:r w:rsidRPr="001A0144">
        <w:t>How can organisations implement proactive measures to prevent malware infections?</w:t>
      </w:r>
    </w:p>
    <w:p w14:paraId="3A0AD351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68D8DC50" w14:textId="77777777" w:rsidR="00AA7555" w:rsidRPr="001A0144" w:rsidRDefault="00AA7555" w:rsidP="001A0144">
      <w:pPr>
        <w:pStyle w:val="Numberlist"/>
        <w:numPr>
          <w:ilvl w:val="0"/>
          <w:numId w:val="0"/>
        </w:numPr>
        <w:ind w:left="851"/>
      </w:pPr>
    </w:p>
    <w:p w14:paraId="4C59902F" w14:textId="77777777" w:rsidR="00AA7555" w:rsidRPr="001A0144" w:rsidRDefault="00AA7555" w:rsidP="001A0144">
      <w:pPr>
        <w:pStyle w:val="Numberlist"/>
      </w:pPr>
      <w:r w:rsidRPr="001A0144">
        <w:t>What are the short-term and long-term impacts of malware attacks on businesses?</w:t>
      </w:r>
    </w:p>
    <w:p w14:paraId="33540094" w14:textId="77777777" w:rsidR="00D908CA" w:rsidRPr="001A0144" w:rsidRDefault="00D908CA"/>
    <w:p w14:paraId="37BD5AA5" w14:textId="77777777" w:rsidR="00AA7555" w:rsidRPr="001A0144" w:rsidRDefault="00AA7555"/>
    <w:p w14:paraId="40B83BB7" w14:textId="77777777" w:rsidR="00AA7555" w:rsidRPr="001A0144" w:rsidRDefault="00AA7555"/>
    <w:p w14:paraId="4E1FC7C5" w14:textId="77777777" w:rsidR="00AA7555" w:rsidRPr="001A0144" w:rsidRDefault="00AA7555"/>
    <w:p w14:paraId="773B20C0" w14:textId="77777777" w:rsidR="00D908CA" w:rsidRPr="001A0144" w:rsidRDefault="00D908CA">
      <w:pPr>
        <w:spacing w:before="0" w:after="160" w:line="259" w:lineRule="auto"/>
      </w:pPr>
      <w:r w:rsidRPr="001A0144">
        <w:br w:type="page"/>
      </w:r>
    </w:p>
    <w:p w14:paraId="1666DA6B" w14:textId="38A6EF67" w:rsidR="00D908CA" w:rsidRPr="001A0144" w:rsidRDefault="00D908CA" w:rsidP="00D908CA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8: OTP</w:t>
      </w:r>
    </w:p>
    <w:p w14:paraId="02D5FD30" w14:textId="77777777" w:rsidR="00D908CA" w:rsidRPr="001A0144" w:rsidRDefault="00D908CA" w:rsidP="00D908CA">
      <w:r w:rsidRPr="001A0144">
        <w:rPr>
          <w:b/>
          <w:bCs/>
        </w:rPr>
        <w:t>Scenario:</w:t>
      </w:r>
      <w:r w:rsidRPr="001A0144">
        <w:br/>
        <w:t>You are an operative for a highly secretive spy agency, and your mission is to intercept and decode a message broadcasted over a number station. The message, encrypted using a One-Time Pad (OTP), is critical to uncovering a plot that threatens national security.</w:t>
      </w:r>
    </w:p>
    <w:p w14:paraId="02DD4E35" w14:textId="34725C9D" w:rsidR="001C7905" w:rsidRPr="001A0144" w:rsidRDefault="001C7905" w:rsidP="001C7905">
      <w:r w:rsidRPr="001A0144">
        <w:t>The number station broadcasts the following encrypted message in groups of five digits:</w:t>
      </w:r>
      <w:r w:rsidRPr="001A0144">
        <w:br/>
      </w:r>
      <w:r w:rsidRPr="002A2E98">
        <w:rPr>
          <w:b/>
          <w:bCs/>
        </w:rPr>
        <w:t>1</w:t>
      </w:r>
      <w:r>
        <w:rPr>
          <w:b/>
          <w:bCs/>
        </w:rPr>
        <w:t>90</w:t>
      </w:r>
      <w:r w:rsidRPr="002A2E98">
        <w:rPr>
          <w:b/>
          <w:bCs/>
        </w:rPr>
        <w:t>22516</w:t>
      </w:r>
      <w:r>
        <w:rPr>
          <w:b/>
          <w:bCs/>
        </w:rPr>
        <w:t xml:space="preserve"> 0</w:t>
      </w:r>
      <w:r w:rsidRPr="002A2E98">
        <w:rPr>
          <w:b/>
          <w:bCs/>
        </w:rPr>
        <w:t>0</w:t>
      </w:r>
      <w:r>
        <w:rPr>
          <w:b/>
          <w:bCs/>
        </w:rPr>
        <w:t xml:space="preserve"> 1</w:t>
      </w:r>
      <w:r w:rsidRPr="002A2E98">
        <w:rPr>
          <w:b/>
          <w:bCs/>
        </w:rPr>
        <w:t>113</w:t>
      </w:r>
      <w:r>
        <w:rPr>
          <w:b/>
          <w:bCs/>
        </w:rPr>
        <w:t>0</w:t>
      </w:r>
      <w:r w:rsidRPr="002A2E98">
        <w:rPr>
          <w:b/>
          <w:bCs/>
        </w:rPr>
        <w:t>221</w:t>
      </w:r>
      <w:r>
        <w:rPr>
          <w:b/>
          <w:bCs/>
        </w:rPr>
        <w:t xml:space="preserve"> </w:t>
      </w:r>
      <w:r w:rsidRPr="002A2E98">
        <w:rPr>
          <w:b/>
          <w:bCs/>
        </w:rPr>
        <w:t>0</w:t>
      </w:r>
      <w:r>
        <w:rPr>
          <w:b/>
          <w:bCs/>
        </w:rPr>
        <w:t>0 2</w:t>
      </w:r>
      <w:r w:rsidRPr="002A2E98">
        <w:rPr>
          <w:b/>
          <w:bCs/>
        </w:rPr>
        <w:t>312</w:t>
      </w:r>
      <w:r>
        <w:rPr>
          <w:b/>
          <w:bCs/>
        </w:rPr>
        <w:t xml:space="preserve"> 0</w:t>
      </w:r>
      <w:r w:rsidRPr="002A2E98">
        <w:rPr>
          <w:b/>
          <w:bCs/>
        </w:rPr>
        <w:t>0</w:t>
      </w:r>
      <w:r>
        <w:rPr>
          <w:b/>
          <w:bCs/>
        </w:rPr>
        <w:t xml:space="preserve"> 0</w:t>
      </w:r>
      <w:r w:rsidRPr="002A2E98">
        <w:rPr>
          <w:b/>
          <w:bCs/>
        </w:rPr>
        <w:t>6</w:t>
      </w:r>
      <w:r>
        <w:rPr>
          <w:b/>
          <w:bCs/>
        </w:rPr>
        <w:t>0</w:t>
      </w:r>
      <w:r w:rsidRPr="002A2E98">
        <w:rPr>
          <w:b/>
          <w:bCs/>
        </w:rPr>
        <w:t>7151</w:t>
      </w:r>
      <w:r w:rsidR="004D7CE7">
        <w:rPr>
          <w:b/>
          <w:bCs/>
        </w:rPr>
        <w:t>3</w:t>
      </w:r>
      <w:r w:rsidRPr="002A2E98">
        <w:rPr>
          <w:b/>
          <w:bCs/>
        </w:rPr>
        <w:t>2226</w:t>
      </w:r>
      <w:r>
        <w:rPr>
          <w:b/>
          <w:bCs/>
        </w:rPr>
        <w:t>0</w:t>
      </w:r>
      <w:r w:rsidRPr="002A2E98">
        <w:rPr>
          <w:b/>
          <w:bCs/>
        </w:rPr>
        <w:t>5</w:t>
      </w:r>
    </w:p>
    <w:p w14:paraId="7F0E0750" w14:textId="77777777" w:rsidR="001C7905" w:rsidRPr="001A0144" w:rsidRDefault="001C7905" w:rsidP="001C7905">
      <w:pPr>
        <w:rPr>
          <w:b/>
          <w:bCs/>
        </w:rPr>
      </w:pPr>
      <w:r w:rsidRPr="001A0144">
        <w:t>Your field team has provided you with the following One-Time Pad (OTP key):</w:t>
      </w:r>
      <w:r w:rsidRPr="001A0144">
        <w:rPr>
          <w:b/>
          <w:bCs/>
        </w:rPr>
        <w:br/>
      </w:r>
      <w:r>
        <w:rPr>
          <w:b/>
          <w:bCs/>
        </w:rPr>
        <w:t>0</w:t>
      </w:r>
      <w:r w:rsidRPr="00C31C25">
        <w:rPr>
          <w:b/>
          <w:bCs/>
        </w:rPr>
        <w:t>719</w:t>
      </w:r>
      <w:r>
        <w:rPr>
          <w:b/>
          <w:bCs/>
        </w:rPr>
        <w:t>03</w:t>
      </w:r>
      <w:r w:rsidRPr="00C31C25">
        <w:rPr>
          <w:b/>
          <w:bCs/>
        </w:rPr>
        <w:t>11</w:t>
      </w:r>
      <w:r>
        <w:rPr>
          <w:b/>
          <w:bCs/>
        </w:rPr>
        <w:t xml:space="preserve"> 0</w:t>
      </w:r>
      <w:r w:rsidRPr="00C31C25">
        <w:rPr>
          <w:b/>
          <w:bCs/>
        </w:rPr>
        <w:t>0</w:t>
      </w:r>
      <w:r>
        <w:rPr>
          <w:b/>
          <w:bCs/>
        </w:rPr>
        <w:t xml:space="preserve"> 2</w:t>
      </w:r>
      <w:r w:rsidRPr="00C31C25">
        <w:rPr>
          <w:b/>
          <w:bCs/>
        </w:rPr>
        <w:t>5</w:t>
      </w:r>
      <w:r>
        <w:rPr>
          <w:b/>
          <w:bCs/>
        </w:rPr>
        <w:t>0</w:t>
      </w:r>
      <w:r w:rsidRPr="00C31C25">
        <w:rPr>
          <w:b/>
          <w:bCs/>
        </w:rPr>
        <w:t>42216</w:t>
      </w:r>
      <w:r>
        <w:rPr>
          <w:b/>
          <w:bCs/>
        </w:rPr>
        <w:t xml:space="preserve"> 0</w:t>
      </w:r>
      <w:r w:rsidRPr="00C31C25">
        <w:rPr>
          <w:b/>
          <w:bCs/>
        </w:rPr>
        <w:t>0</w:t>
      </w:r>
      <w:r>
        <w:rPr>
          <w:b/>
          <w:bCs/>
        </w:rPr>
        <w:t xml:space="preserve"> 0</w:t>
      </w:r>
      <w:r w:rsidRPr="00C31C25">
        <w:rPr>
          <w:b/>
          <w:bCs/>
        </w:rPr>
        <w:t>923</w:t>
      </w:r>
      <w:r>
        <w:rPr>
          <w:b/>
          <w:bCs/>
        </w:rPr>
        <w:t xml:space="preserve"> </w:t>
      </w:r>
      <w:r w:rsidRPr="00C31C25">
        <w:rPr>
          <w:b/>
          <w:bCs/>
        </w:rPr>
        <w:t>0</w:t>
      </w:r>
      <w:r>
        <w:rPr>
          <w:b/>
          <w:bCs/>
        </w:rPr>
        <w:t>0 1</w:t>
      </w:r>
      <w:r w:rsidRPr="00C31C25">
        <w:rPr>
          <w:b/>
          <w:bCs/>
        </w:rPr>
        <w:t>4</w:t>
      </w:r>
      <w:r>
        <w:rPr>
          <w:b/>
          <w:bCs/>
        </w:rPr>
        <w:t>0</w:t>
      </w:r>
      <w:r w:rsidRPr="00C31C25">
        <w:rPr>
          <w:b/>
          <w:bCs/>
        </w:rPr>
        <w:t>2</w:t>
      </w:r>
      <w:r>
        <w:rPr>
          <w:b/>
          <w:bCs/>
        </w:rPr>
        <w:t>0</w:t>
      </w:r>
      <w:r w:rsidRPr="00C31C25">
        <w:rPr>
          <w:b/>
          <w:bCs/>
        </w:rPr>
        <w:t>82</w:t>
      </w:r>
      <w:r>
        <w:rPr>
          <w:b/>
          <w:bCs/>
        </w:rPr>
        <w:t>11</w:t>
      </w:r>
      <w:r w:rsidRPr="00C31C25">
        <w:rPr>
          <w:b/>
          <w:bCs/>
        </w:rPr>
        <w:t>7</w:t>
      </w:r>
      <w:r>
        <w:rPr>
          <w:b/>
          <w:bCs/>
        </w:rPr>
        <w:t>0</w:t>
      </w:r>
      <w:r w:rsidRPr="00C31C25">
        <w:rPr>
          <w:b/>
          <w:bCs/>
        </w:rPr>
        <w:t>612</w:t>
      </w:r>
    </w:p>
    <w:p w14:paraId="583B93E1" w14:textId="77777777" w:rsidR="001C7905" w:rsidRPr="001A0144" w:rsidRDefault="001C7905" w:rsidP="001C7905">
      <w:pPr>
        <w:rPr>
          <w:b/>
          <w:bCs/>
        </w:rPr>
      </w:pPr>
    </w:p>
    <w:p w14:paraId="00A50D69" w14:textId="77777777" w:rsidR="001C7905" w:rsidRPr="001A0144" w:rsidRDefault="001C7905" w:rsidP="001C7905">
      <w:r w:rsidRPr="001A0144">
        <w:rPr>
          <w:b/>
          <w:bCs/>
        </w:rPr>
        <w:t xml:space="preserve">Decrypt the </w:t>
      </w:r>
      <w:r>
        <w:rPr>
          <w:b/>
          <w:bCs/>
        </w:rPr>
        <w:t>m</w:t>
      </w:r>
      <w:r w:rsidRPr="001A0144">
        <w:rPr>
          <w:b/>
          <w:bCs/>
        </w:rPr>
        <w:t>essage:</w:t>
      </w:r>
      <w:r w:rsidRPr="001A0144">
        <w:br/>
        <w:t>Using modular arithmetic (</w:t>
      </w:r>
      <w:r w:rsidRPr="001A0144">
        <w:rPr>
          <w:b/>
          <w:bCs/>
        </w:rPr>
        <w:t xml:space="preserve">subtraction mod </w:t>
      </w:r>
      <w:r>
        <w:rPr>
          <w:b/>
          <w:bCs/>
        </w:rPr>
        <w:t>26</w:t>
      </w:r>
      <w:r w:rsidRPr="001A0144">
        <w:t xml:space="preserve">), decode the message by subtracting the OTP key from the intercepted message. If the result of any digit subtraction is negative, add </w:t>
      </w:r>
      <w:r>
        <w:t>26</w:t>
      </w:r>
      <w:r w:rsidRPr="001A0144">
        <w:t xml:space="preserve"> to adjust it back into the 0–9 range (use </w:t>
      </w:r>
      <w:r>
        <w:t>E</w:t>
      </w:r>
      <w:r w:rsidRPr="001A0144">
        <w:t>xcel to help you).</w:t>
      </w:r>
    </w:p>
    <w:p w14:paraId="5700337C" w14:textId="77777777" w:rsidR="001C7905" w:rsidRDefault="001C7905" w:rsidP="001C7905"/>
    <w:p w14:paraId="3DC3FAAF" w14:textId="77777777" w:rsidR="001C7905" w:rsidRDefault="001C7905" w:rsidP="001C7905">
      <w:pPr>
        <w:rPr>
          <w:rStyle w:val="Bulletlist2Char"/>
        </w:rPr>
      </w:pPr>
      <w:r w:rsidRPr="001A0144">
        <w:t>Example:</w:t>
      </w:r>
    </w:p>
    <w:p w14:paraId="2274DA53" w14:textId="77777777" w:rsidR="001C7905" w:rsidRPr="003209FC" w:rsidRDefault="001C7905" w:rsidP="001C7905">
      <w:pPr>
        <w:pStyle w:val="Bulletlist1"/>
        <w:rPr>
          <w:rStyle w:val="Bulletlist2Char"/>
        </w:rPr>
      </w:pPr>
      <w:r w:rsidRPr="003209FC">
        <w:rPr>
          <w:rStyle w:val="Bulletlist2Char"/>
        </w:rPr>
        <w:t xml:space="preserve">Encrypted digit: </w:t>
      </w:r>
      <w:r>
        <w:rPr>
          <w:rStyle w:val="Bulletlist2Char"/>
        </w:rPr>
        <w:t>02</w:t>
      </w:r>
    </w:p>
    <w:p w14:paraId="77E87851" w14:textId="77777777" w:rsidR="001C7905" w:rsidRPr="003209FC" w:rsidRDefault="001C7905" w:rsidP="001C7905">
      <w:pPr>
        <w:pStyle w:val="Bulletlist1"/>
        <w:rPr>
          <w:rStyle w:val="Bulletlist2Char"/>
        </w:rPr>
      </w:pPr>
      <w:r w:rsidRPr="003209FC">
        <w:rPr>
          <w:rStyle w:val="Bulletlist2Char"/>
        </w:rPr>
        <w:t xml:space="preserve">Key digit: </w:t>
      </w:r>
      <w:r>
        <w:rPr>
          <w:rStyle w:val="Bulletlist2Char"/>
        </w:rPr>
        <w:t>19</w:t>
      </w:r>
    </w:p>
    <w:p w14:paraId="2C5CB749" w14:textId="3CABA3FB" w:rsidR="001C7905" w:rsidRPr="001A0144" w:rsidRDefault="001C7905" w:rsidP="001C7905">
      <w:pPr>
        <w:pStyle w:val="Bulletlist1"/>
      </w:pPr>
      <w:r w:rsidRPr="003209FC">
        <w:rPr>
          <w:rStyle w:val="Bulletlist2Char"/>
        </w:rPr>
        <w:t xml:space="preserve">Decrypted digit: </w:t>
      </w:r>
      <w:r>
        <w:rPr>
          <w:rStyle w:val="Bulletlist2Char"/>
        </w:rPr>
        <w:t>(</w:t>
      </w:r>
      <w:r w:rsidRPr="003209FC">
        <w:rPr>
          <w:rStyle w:val="Bulletlist2Char"/>
        </w:rPr>
        <w:t>(</w:t>
      </w:r>
      <w:r>
        <w:rPr>
          <w:rStyle w:val="Bulletlist2Char"/>
        </w:rPr>
        <w:t>02</w:t>
      </w:r>
      <w:r w:rsidRPr="003209FC">
        <w:rPr>
          <w:rStyle w:val="Bulletlist2Char"/>
        </w:rPr>
        <w:t xml:space="preserve"> - </w:t>
      </w:r>
      <w:r w:rsidR="00EC2B47">
        <w:rPr>
          <w:rStyle w:val="Bulletlist2Char"/>
        </w:rPr>
        <w:t>09</w:t>
      </w:r>
      <w:r w:rsidR="00EC2B47" w:rsidRPr="003209FC">
        <w:rPr>
          <w:rStyle w:val="Bulletlist2Char"/>
        </w:rPr>
        <w:t>)</w:t>
      </w:r>
      <w:r w:rsidR="00EC2B47">
        <w:rPr>
          <w:rStyle w:val="Bulletlist2Char"/>
        </w:rPr>
        <w:t xml:space="preserve"> =</w:t>
      </w:r>
      <w:r>
        <w:rPr>
          <w:rStyle w:val="Bulletlist2Char"/>
        </w:rPr>
        <w:t xml:space="preserve"> -17) +26= 9</w:t>
      </w:r>
    </w:p>
    <w:p w14:paraId="7BF028BC" w14:textId="77777777" w:rsidR="001C7905" w:rsidRDefault="001C7905" w:rsidP="001C7905">
      <w:r w:rsidRPr="001A0144">
        <w:br/>
      </w:r>
      <w:r w:rsidRPr="001A0144">
        <w:rPr>
          <w:b/>
          <w:bCs/>
        </w:rPr>
        <w:t xml:space="preserve">Interpret the </w:t>
      </w:r>
      <w:r>
        <w:rPr>
          <w:b/>
          <w:bCs/>
        </w:rPr>
        <w:t>d</w:t>
      </w:r>
      <w:r w:rsidRPr="001A0144">
        <w:rPr>
          <w:b/>
          <w:bCs/>
        </w:rPr>
        <w:t xml:space="preserve">ecoded </w:t>
      </w:r>
      <w:r>
        <w:rPr>
          <w:b/>
          <w:bCs/>
        </w:rPr>
        <w:t>m</w:t>
      </w:r>
      <w:r w:rsidRPr="001A0144">
        <w:rPr>
          <w:b/>
          <w:bCs/>
        </w:rPr>
        <w:t>essage</w:t>
      </w:r>
      <w:r w:rsidRPr="001A0144">
        <w:br/>
        <w:t>Once decrypted, the resulting sequence of numbers represents an alphanumeric message encoded in a numeric cipher (e.g., A=1, B=2, ..., Z=26, and 0=space).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1C7905" w:rsidRPr="0086504E" w14:paraId="01091C84" w14:textId="77777777" w:rsidTr="0080154C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7579D7F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741EBE1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702C8F2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0E393DB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5ABE4EC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E79D33B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2A93955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</w:t>
            </w:r>
          </w:p>
        </w:tc>
      </w:tr>
      <w:tr w:rsidR="001C7905" w:rsidRPr="0086504E" w14:paraId="46858516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7B4FD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413A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21EB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F1A9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D091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FB01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3545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</w:tr>
      <w:tr w:rsidR="001C7905" w:rsidRPr="0086504E" w14:paraId="4B2DC75B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B4F81D9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435280B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64DE90B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5F20390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07FB0D5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DAFCF98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CBBC97D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</w:t>
            </w:r>
          </w:p>
        </w:tc>
      </w:tr>
      <w:tr w:rsidR="001C7905" w:rsidRPr="0086504E" w14:paraId="25A2D5F8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5CD25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BCB2D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E42CE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C149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4EF4D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3862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8F884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</w:tr>
      <w:tr w:rsidR="001C7905" w:rsidRPr="0086504E" w14:paraId="37059BE3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2F741DD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2A6B306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02EAAD9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95D0D1E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1CCF9E9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F9C3A74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77B7A09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</w:t>
            </w:r>
          </w:p>
        </w:tc>
      </w:tr>
      <w:tr w:rsidR="001C7905" w:rsidRPr="0086504E" w14:paraId="18E717DA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A2D87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7A9E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9F2DD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DEAD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97D3F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B108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3CE6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</w:t>
            </w:r>
          </w:p>
        </w:tc>
      </w:tr>
      <w:tr w:rsidR="001C7905" w:rsidRPr="0086504E" w14:paraId="48DA4ED0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48AC6EE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AFE9645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3D787A4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E7B8FB8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5456A53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CBBE3" w14:textId="54B7D02A" w:rsidR="001C7905" w:rsidRPr="0086504E" w:rsidRDefault="008364B6" w:rsidP="008364B6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Space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09CC0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1C7905" w:rsidRPr="0086504E" w14:paraId="057E9989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E4BF7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2ABC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52645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9F2D7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610C5" w14:textId="77777777" w:rsidR="001C7905" w:rsidRPr="0086504E" w:rsidRDefault="001C7905" w:rsidP="0080154C">
            <w:pPr>
              <w:spacing w:before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60B5" w14:textId="2AB9BBFE" w:rsidR="001C7905" w:rsidRPr="0086504E" w:rsidRDefault="008364B6" w:rsidP="008364B6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0E56E" w14:textId="77777777" w:rsidR="001C7905" w:rsidRPr="0086504E" w:rsidRDefault="001C7905" w:rsidP="0080154C">
            <w:pPr>
              <w:spacing w:before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6504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64D4D7D0" w14:textId="77777777" w:rsidR="001C7905" w:rsidRDefault="001C7905" w:rsidP="001C7905"/>
    <w:p w14:paraId="725B45E8" w14:textId="77777777" w:rsidR="007C1785" w:rsidRDefault="007C1785" w:rsidP="001C7905"/>
    <w:p w14:paraId="5468257F" w14:textId="0C1DE809" w:rsidR="001C7905" w:rsidRDefault="001C7905" w:rsidP="001C7905">
      <w:r w:rsidRPr="001A0144">
        <w:lastRenderedPageBreak/>
        <w:t>Example:</w:t>
      </w:r>
    </w:p>
    <w:p w14:paraId="3A73584C" w14:textId="7AF6C491" w:rsidR="001C7905" w:rsidRPr="001A0144" w:rsidRDefault="001C7905" w:rsidP="001C7905">
      <w:pPr>
        <w:pStyle w:val="Bulletlist1"/>
      </w:pPr>
      <w:r w:rsidRPr="001A0144">
        <w:t>Decrypted sequence</w:t>
      </w:r>
      <w:r w:rsidR="007C1785">
        <w:t xml:space="preserve"> key</w:t>
      </w:r>
      <w:r w:rsidRPr="001A0144">
        <w:t xml:space="preserve">: </w:t>
      </w:r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1C7905" w:rsidRPr="00E94C36" w14:paraId="0B248DA1" w14:textId="77777777" w:rsidTr="0080154C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F294F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0A366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968E2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95DFF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7ECCF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</w:tr>
      <w:tr w:rsidR="001C7905" w:rsidRPr="00E94C36" w14:paraId="750DF092" w14:textId="77777777" w:rsidTr="0080154C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1775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29F4C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5FE81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50D0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60D02" w14:textId="77777777" w:rsidR="001C7905" w:rsidRPr="00E94C36" w:rsidRDefault="001C7905" w:rsidP="0080154C">
            <w:pPr>
              <w:spacing w:before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94C3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Space</w:t>
            </w:r>
          </w:p>
        </w:tc>
      </w:tr>
    </w:tbl>
    <w:p w14:paraId="32D311FE" w14:textId="77777777" w:rsidR="001C7905" w:rsidRDefault="001C7905" w:rsidP="001C7905"/>
    <w:p w14:paraId="666607FA" w14:textId="77777777" w:rsidR="001C7905" w:rsidRPr="001A0144" w:rsidRDefault="001C7905" w:rsidP="001C7905">
      <w:r w:rsidRPr="001A0144">
        <w:t>What is the fully decrypted message?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475"/>
        <w:gridCol w:w="446"/>
        <w:gridCol w:w="446"/>
        <w:gridCol w:w="486"/>
        <w:gridCol w:w="446"/>
        <w:gridCol w:w="374"/>
        <w:gridCol w:w="486"/>
        <w:gridCol w:w="435"/>
        <w:gridCol w:w="487"/>
        <w:gridCol w:w="446"/>
        <w:gridCol w:w="374"/>
        <w:gridCol w:w="486"/>
        <w:gridCol w:w="486"/>
        <w:gridCol w:w="374"/>
        <w:gridCol w:w="458"/>
        <w:gridCol w:w="356"/>
        <w:gridCol w:w="435"/>
        <w:gridCol w:w="459"/>
        <w:gridCol w:w="487"/>
        <w:gridCol w:w="496"/>
        <w:gridCol w:w="436"/>
      </w:tblGrid>
      <w:tr w:rsidR="001C7905" w:rsidRPr="00A96958" w14:paraId="0DC27552" w14:textId="77777777" w:rsidTr="00BB2313">
        <w:trPr>
          <w:trHeight w:val="590"/>
        </w:trPr>
        <w:tc>
          <w:tcPr>
            <w:tcW w:w="1475" w:type="dxa"/>
            <w:vAlign w:val="center"/>
            <w:hideMark/>
          </w:tcPr>
          <w:p w14:paraId="734CDF54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Encrypted Key</w:t>
            </w:r>
          </w:p>
        </w:tc>
        <w:tc>
          <w:tcPr>
            <w:tcW w:w="446" w:type="dxa"/>
            <w:noWrap/>
            <w:vAlign w:val="center"/>
            <w:hideMark/>
          </w:tcPr>
          <w:p w14:paraId="67208DB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19</w:t>
            </w:r>
          </w:p>
        </w:tc>
        <w:tc>
          <w:tcPr>
            <w:tcW w:w="446" w:type="dxa"/>
            <w:noWrap/>
            <w:vAlign w:val="center"/>
            <w:hideMark/>
          </w:tcPr>
          <w:p w14:paraId="66EA0E48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</w:t>
            </w:r>
          </w:p>
        </w:tc>
        <w:tc>
          <w:tcPr>
            <w:tcW w:w="486" w:type="dxa"/>
            <w:noWrap/>
            <w:vAlign w:val="center"/>
            <w:hideMark/>
          </w:tcPr>
          <w:p w14:paraId="3C32C7B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25</w:t>
            </w:r>
          </w:p>
        </w:tc>
        <w:tc>
          <w:tcPr>
            <w:tcW w:w="446" w:type="dxa"/>
            <w:noWrap/>
            <w:vAlign w:val="center"/>
            <w:hideMark/>
          </w:tcPr>
          <w:p w14:paraId="032445A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16</w:t>
            </w:r>
          </w:p>
        </w:tc>
        <w:tc>
          <w:tcPr>
            <w:tcW w:w="374" w:type="dxa"/>
            <w:noWrap/>
            <w:vAlign w:val="center"/>
            <w:hideMark/>
          </w:tcPr>
          <w:p w14:paraId="21908B1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86" w:type="dxa"/>
            <w:noWrap/>
            <w:vAlign w:val="center"/>
            <w:hideMark/>
          </w:tcPr>
          <w:p w14:paraId="41346AB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11</w:t>
            </w:r>
          </w:p>
        </w:tc>
        <w:tc>
          <w:tcPr>
            <w:tcW w:w="435" w:type="dxa"/>
            <w:noWrap/>
            <w:vAlign w:val="center"/>
            <w:hideMark/>
          </w:tcPr>
          <w:p w14:paraId="12EDCC6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13</w:t>
            </w:r>
          </w:p>
        </w:tc>
        <w:tc>
          <w:tcPr>
            <w:tcW w:w="487" w:type="dxa"/>
            <w:noWrap/>
            <w:vAlign w:val="center"/>
            <w:hideMark/>
          </w:tcPr>
          <w:p w14:paraId="47C7B64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</w:t>
            </w:r>
          </w:p>
        </w:tc>
        <w:tc>
          <w:tcPr>
            <w:tcW w:w="446" w:type="dxa"/>
            <w:noWrap/>
            <w:vAlign w:val="center"/>
            <w:hideMark/>
          </w:tcPr>
          <w:p w14:paraId="53A7BAD9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21</w:t>
            </w:r>
          </w:p>
        </w:tc>
        <w:tc>
          <w:tcPr>
            <w:tcW w:w="374" w:type="dxa"/>
            <w:noWrap/>
            <w:vAlign w:val="center"/>
            <w:hideMark/>
          </w:tcPr>
          <w:p w14:paraId="64B7EB8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86" w:type="dxa"/>
            <w:noWrap/>
            <w:vAlign w:val="center"/>
            <w:hideMark/>
          </w:tcPr>
          <w:p w14:paraId="7ED27114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23</w:t>
            </w:r>
          </w:p>
        </w:tc>
        <w:tc>
          <w:tcPr>
            <w:tcW w:w="486" w:type="dxa"/>
            <w:noWrap/>
            <w:vAlign w:val="center"/>
            <w:hideMark/>
          </w:tcPr>
          <w:p w14:paraId="6A48F57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12</w:t>
            </w:r>
          </w:p>
        </w:tc>
        <w:tc>
          <w:tcPr>
            <w:tcW w:w="374" w:type="dxa"/>
            <w:noWrap/>
            <w:vAlign w:val="center"/>
            <w:hideMark/>
          </w:tcPr>
          <w:p w14:paraId="0BFDB0F9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58" w:type="dxa"/>
            <w:noWrap/>
            <w:vAlign w:val="center"/>
            <w:hideMark/>
          </w:tcPr>
          <w:p w14:paraId="1E7AF2A9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6</w:t>
            </w:r>
          </w:p>
        </w:tc>
        <w:tc>
          <w:tcPr>
            <w:tcW w:w="356" w:type="dxa"/>
            <w:noWrap/>
            <w:vAlign w:val="center"/>
            <w:hideMark/>
          </w:tcPr>
          <w:p w14:paraId="6DBC0BB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7</w:t>
            </w:r>
          </w:p>
        </w:tc>
        <w:tc>
          <w:tcPr>
            <w:tcW w:w="435" w:type="dxa"/>
            <w:noWrap/>
            <w:vAlign w:val="center"/>
            <w:hideMark/>
          </w:tcPr>
          <w:p w14:paraId="62197E62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15</w:t>
            </w:r>
          </w:p>
        </w:tc>
        <w:tc>
          <w:tcPr>
            <w:tcW w:w="459" w:type="dxa"/>
            <w:noWrap/>
            <w:vAlign w:val="center"/>
            <w:hideMark/>
          </w:tcPr>
          <w:p w14:paraId="071263D3" w14:textId="6D0A0D3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</w:t>
            </w:r>
            <w:r w:rsidR="00071C61">
              <w:t>3</w:t>
            </w:r>
          </w:p>
        </w:tc>
        <w:tc>
          <w:tcPr>
            <w:tcW w:w="487" w:type="dxa"/>
            <w:noWrap/>
            <w:vAlign w:val="center"/>
            <w:hideMark/>
          </w:tcPr>
          <w:p w14:paraId="678C508B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22</w:t>
            </w:r>
          </w:p>
        </w:tc>
        <w:tc>
          <w:tcPr>
            <w:tcW w:w="496" w:type="dxa"/>
            <w:noWrap/>
            <w:vAlign w:val="center"/>
            <w:hideMark/>
          </w:tcPr>
          <w:p w14:paraId="0CFADBD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26</w:t>
            </w:r>
          </w:p>
        </w:tc>
        <w:tc>
          <w:tcPr>
            <w:tcW w:w="268" w:type="dxa"/>
            <w:noWrap/>
            <w:vAlign w:val="center"/>
            <w:hideMark/>
          </w:tcPr>
          <w:p w14:paraId="0ED147F7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5</w:t>
            </w:r>
          </w:p>
        </w:tc>
      </w:tr>
      <w:tr w:rsidR="001C7905" w:rsidRPr="00A96958" w14:paraId="33B57AE8" w14:textId="77777777" w:rsidTr="00BB2313">
        <w:trPr>
          <w:trHeight w:val="294"/>
        </w:trPr>
        <w:tc>
          <w:tcPr>
            <w:tcW w:w="1475" w:type="dxa"/>
            <w:vAlign w:val="center"/>
            <w:hideMark/>
          </w:tcPr>
          <w:p w14:paraId="781B932B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OTP</w:t>
            </w:r>
          </w:p>
        </w:tc>
        <w:tc>
          <w:tcPr>
            <w:tcW w:w="446" w:type="dxa"/>
            <w:noWrap/>
            <w:vAlign w:val="center"/>
            <w:hideMark/>
          </w:tcPr>
          <w:p w14:paraId="54E9C44B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7</w:t>
            </w:r>
          </w:p>
        </w:tc>
        <w:tc>
          <w:tcPr>
            <w:tcW w:w="446" w:type="dxa"/>
            <w:noWrap/>
            <w:vAlign w:val="center"/>
            <w:hideMark/>
          </w:tcPr>
          <w:p w14:paraId="271C4BD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19</w:t>
            </w:r>
          </w:p>
        </w:tc>
        <w:tc>
          <w:tcPr>
            <w:tcW w:w="486" w:type="dxa"/>
            <w:noWrap/>
            <w:vAlign w:val="center"/>
            <w:hideMark/>
          </w:tcPr>
          <w:p w14:paraId="03961B6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3</w:t>
            </w:r>
          </w:p>
        </w:tc>
        <w:tc>
          <w:tcPr>
            <w:tcW w:w="446" w:type="dxa"/>
            <w:noWrap/>
            <w:vAlign w:val="center"/>
            <w:hideMark/>
          </w:tcPr>
          <w:p w14:paraId="30A4E20E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11</w:t>
            </w:r>
          </w:p>
        </w:tc>
        <w:tc>
          <w:tcPr>
            <w:tcW w:w="374" w:type="dxa"/>
            <w:noWrap/>
            <w:vAlign w:val="center"/>
            <w:hideMark/>
          </w:tcPr>
          <w:p w14:paraId="4081050F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86" w:type="dxa"/>
            <w:noWrap/>
            <w:vAlign w:val="center"/>
            <w:hideMark/>
          </w:tcPr>
          <w:p w14:paraId="30ABDF5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25</w:t>
            </w:r>
          </w:p>
        </w:tc>
        <w:tc>
          <w:tcPr>
            <w:tcW w:w="435" w:type="dxa"/>
            <w:noWrap/>
            <w:vAlign w:val="center"/>
            <w:hideMark/>
          </w:tcPr>
          <w:p w14:paraId="4CA43D7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4</w:t>
            </w:r>
          </w:p>
        </w:tc>
        <w:tc>
          <w:tcPr>
            <w:tcW w:w="487" w:type="dxa"/>
            <w:noWrap/>
            <w:vAlign w:val="center"/>
            <w:hideMark/>
          </w:tcPr>
          <w:p w14:paraId="53D5BEF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22</w:t>
            </w:r>
          </w:p>
        </w:tc>
        <w:tc>
          <w:tcPr>
            <w:tcW w:w="446" w:type="dxa"/>
            <w:noWrap/>
            <w:vAlign w:val="center"/>
            <w:hideMark/>
          </w:tcPr>
          <w:p w14:paraId="4A0AE17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16</w:t>
            </w:r>
          </w:p>
        </w:tc>
        <w:tc>
          <w:tcPr>
            <w:tcW w:w="374" w:type="dxa"/>
            <w:noWrap/>
            <w:vAlign w:val="center"/>
            <w:hideMark/>
          </w:tcPr>
          <w:p w14:paraId="1E77873E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86" w:type="dxa"/>
            <w:noWrap/>
            <w:vAlign w:val="center"/>
            <w:hideMark/>
          </w:tcPr>
          <w:p w14:paraId="6A8C0B2B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9</w:t>
            </w:r>
          </w:p>
        </w:tc>
        <w:tc>
          <w:tcPr>
            <w:tcW w:w="486" w:type="dxa"/>
            <w:noWrap/>
            <w:vAlign w:val="center"/>
            <w:hideMark/>
          </w:tcPr>
          <w:p w14:paraId="199572ED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23</w:t>
            </w:r>
          </w:p>
        </w:tc>
        <w:tc>
          <w:tcPr>
            <w:tcW w:w="374" w:type="dxa"/>
            <w:noWrap/>
            <w:vAlign w:val="center"/>
            <w:hideMark/>
          </w:tcPr>
          <w:p w14:paraId="15669CB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0</w:t>
            </w:r>
          </w:p>
        </w:tc>
        <w:tc>
          <w:tcPr>
            <w:tcW w:w="458" w:type="dxa"/>
            <w:noWrap/>
            <w:vAlign w:val="center"/>
            <w:hideMark/>
          </w:tcPr>
          <w:p w14:paraId="1C967E7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14</w:t>
            </w:r>
          </w:p>
        </w:tc>
        <w:tc>
          <w:tcPr>
            <w:tcW w:w="356" w:type="dxa"/>
            <w:noWrap/>
            <w:vAlign w:val="center"/>
            <w:hideMark/>
          </w:tcPr>
          <w:p w14:paraId="547F0D6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</w:t>
            </w:r>
          </w:p>
        </w:tc>
        <w:tc>
          <w:tcPr>
            <w:tcW w:w="435" w:type="dxa"/>
            <w:noWrap/>
            <w:vAlign w:val="center"/>
            <w:hideMark/>
          </w:tcPr>
          <w:p w14:paraId="2931DE4B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8</w:t>
            </w:r>
          </w:p>
        </w:tc>
        <w:tc>
          <w:tcPr>
            <w:tcW w:w="459" w:type="dxa"/>
            <w:noWrap/>
            <w:vAlign w:val="center"/>
            <w:hideMark/>
          </w:tcPr>
          <w:p w14:paraId="7929ADB9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21</w:t>
            </w:r>
          </w:p>
        </w:tc>
        <w:tc>
          <w:tcPr>
            <w:tcW w:w="487" w:type="dxa"/>
            <w:noWrap/>
            <w:vAlign w:val="center"/>
            <w:hideMark/>
          </w:tcPr>
          <w:p w14:paraId="4EFA812D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17</w:t>
            </w:r>
          </w:p>
        </w:tc>
        <w:tc>
          <w:tcPr>
            <w:tcW w:w="496" w:type="dxa"/>
            <w:noWrap/>
            <w:vAlign w:val="center"/>
            <w:hideMark/>
          </w:tcPr>
          <w:p w14:paraId="7B3A75A2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6</w:t>
            </w:r>
          </w:p>
        </w:tc>
        <w:tc>
          <w:tcPr>
            <w:tcW w:w="268" w:type="dxa"/>
            <w:noWrap/>
            <w:vAlign w:val="center"/>
            <w:hideMark/>
          </w:tcPr>
          <w:p w14:paraId="0CBFC35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12</w:t>
            </w:r>
          </w:p>
        </w:tc>
      </w:tr>
      <w:tr w:rsidR="001C7905" w:rsidRPr="00A96958" w14:paraId="50D3FA2A" w14:textId="77777777" w:rsidTr="00BB2313">
        <w:trPr>
          <w:trHeight w:val="590"/>
        </w:trPr>
        <w:tc>
          <w:tcPr>
            <w:tcW w:w="1475" w:type="dxa"/>
            <w:vAlign w:val="center"/>
            <w:hideMark/>
          </w:tcPr>
          <w:p w14:paraId="5438E6C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Decrypted Key</w:t>
            </w:r>
          </w:p>
        </w:tc>
        <w:tc>
          <w:tcPr>
            <w:tcW w:w="446" w:type="dxa"/>
            <w:noWrap/>
            <w:vAlign w:val="center"/>
          </w:tcPr>
          <w:p w14:paraId="25F9571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698F43E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382BFAD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0A43A7E3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608C5A6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0374D7F8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35" w:type="dxa"/>
            <w:noWrap/>
            <w:vAlign w:val="center"/>
          </w:tcPr>
          <w:p w14:paraId="348E019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7" w:type="dxa"/>
            <w:noWrap/>
            <w:vAlign w:val="center"/>
          </w:tcPr>
          <w:p w14:paraId="46DEBB3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69C02462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0B40BEC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4DE3F02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3C81A8F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553B010A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58" w:type="dxa"/>
            <w:noWrap/>
            <w:vAlign w:val="center"/>
          </w:tcPr>
          <w:p w14:paraId="53A3AE27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56" w:type="dxa"/>
            <w:noWrap/>
            <w:vAlign w:val="center"/>
          </w:tcPr>
          <w:p w14:paraId="495CFFF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35" w:type="dxa"/>
            <w:noWrap/>
            <w:vAlign w:val="center"/>
          </w:tcPr>
          <w:p w14:paraId="0FD53D04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59" w:type="dxa"/>
            <w:noWrap/>
            <w:vAlign w:val="center"/>
          </w:tcPr>
          <w:p w14:paraId="02928D7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7" w:type="dxa"/>
            <w:noWrap/>
            <w:vAlign w:val="center"/>
          </w:tcPr>
          <w:p w14:paraId="4B49948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96" w:type="dxa"/>
            <w:noWrap/>
            <w:vAlign w:val="center"/>
          </w:tcPr>
          <w:p w14:paraId="60D3BC69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268" w:type="dxa"/>
            <w:noWrap/>
            <w:vAlign w:val="center"/>
          </w:tcPr>
          <w:p w14:paraId="35EFEFE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</w:tr>
      <w:tr w:rsidR="001C7905" w:rsidRPr="00A96958" w14:paraId="23B923EA" w14:textId="77777777" w:rsidTr="00BB2313">
        <w:trPr>
          <w:trHeight w:val="590"/>
        </w:trPr>
        <w:tc>
          <w:tcPr>
            <w:tcW w:w="1475" w:type="dxa"/>
            <w:vAlign w:val="center"/>
            <w:hideMark/>
          </w:tcPr>
          <w:p w14:paraId="6F30F76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  <w:r w:rsidRPr="00A96958">
              <w:t>Decrypted message</w:t>
            </w:r>
          </w:p>
        </w:tc>
        <w:tc>
          <w:tcPr>
            <w:tcW w:w="446" w:type="dxa"/>
            <w:noWrap/>
            <w:vAlign w:val="center"/>
          </w:tcPr>
          <w:p w14:paraId="448FCB3D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5B74AC37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25FF97A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59694A5D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3756BF2E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15F1290C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35" w:type="dxa"/>
            <w:noWrap/>
            <w:vAlign w:val="center"/>
          </w:tcPr>
          <w:p w14:paraId="5FC062F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7" w:type="dxa"/>
            <w:noWrap/>
            <w:vAlign w:val="center"/>
          </w:tcPr>
          <w:p w14:paraId="72A15AA5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46" w:type="dxa"/>
            <w:noWrap/>
            <w:vAlign w:val="center"/>
          </w:tcPr>
          <w:p w14:paraId="331F5FA2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55A48EB6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2503B330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6" w:type="dxa"/>
            <w:noWrap/>
            <w:vAlign w:val="center"/>
          </w:tcPr>
          <w:p w14:paraId="19FDEE77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74" w:type="dxa"/>
            <w:noWrap/>
            <w:vAlign w:val="center"/>
          </w:tcPr>
          <w:p w14:paraId="3DB1FD48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58" w:type="dxa"/>
            <w:noWrap/>
            <w:vAlign w:val="center"/>
          </w:tcPr>
          <w:p w14:paraId="704E99E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356" w:type="dxa"/>
            <w:noWrap/>
            <w:vAlign w:val="center"/>
          </w:tcPr>
          <w:p w14:paraId="12724E1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35" w:type="dxa"/>
            <w:noWrap/>
            <w:vAlign w:val="center"/>
          </w:tcPr>
          <w:p w14:paraId="4629A96F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59" w:type="dxa"/>
            <w:noWrap/>
            <w:vAlign w:val="center"/>
          </w:tcPr>
          <w:p w14:paraId="4755D733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87" w:type="dxa"/>
            <w:noWrap/>
            <w:vAlign w:val="center"/>
          </w:tcPr>
          <w:p w14:paraId="432D8B21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496" w:type="dxa"/>
            <w:noWrap/>
            <w:vAlign w:val="center"/>
          </w:tcPr>
          <w:p w14:paraId="453F5564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  <w:tc>
          <w:tcPr>
            <w:tcW w:w="268" w:type="dxa"/>
            <w:noWrap/>
            <w:vAlign w:val="center"/>
          </w:tcPr>
          <w:p w14:paraId="29BBC674" w14:textId="77777777" w:rsidR="001C7905" w:rsidRPr="00A96958" w:rsidRDefault="001C7905" w:rsidP="0080154C">
            <w:pPr>
              <w:spacing w:before="0" w:after="160" w:line="259" w:lineRule="auto"/>
              <w:jc w:val="center"/>
            </w:pPr>
          </w:p>
        </w:tc>
      </w:tr>
    </w:tbl>
    <w:p w14:paraId="06C6015E" w14:textId="77777777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028A8E2C" w14:textId="63EC9421" w:rsidR="00AA7555" w:rsidRPr="001A0144" w:rsidRDefault="00AA7555" w:rsidP="00AA7555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9: Encryption Q&amp;A</w:t>
      </w:r>
    </w:p>
    <w:p w14:paraId="5839ECD2" w14:textId="77777777" w:rsidR="003209FC" w:rsidRDefault="003209FC" w:rsidP="003209FC">
      <w:pPr>
        <w:pStyle w:val="Numberlist"/>
        <w:numPr>
          <w:ilvl w:val="0"/>
          <w:numId w:val="0"/>
        </w:numPr>
        <w:ind w:left="851"/>
      </w:pPr>
    </w:p>
    <w:p w14:paraId="2E707A3E" w14:textId="61DF8D3B" w:rsidR="00AA7555" w:rsidRPr="001A0144" w:rsidRDefault="00AA7555" w:rsidP="00632A22">
      <w:pPr>
        <w:pStyle w:val="Numberlist"/>
        <w:numPr>
          <w:ilvl w:val="0"/>
          <w:numId w:val="28"/>
        </w:numPr>
      </w:pPr>
      <w:r w:rsidRPr="001A0144">
        <w:t>What are the key differences between symmetric and asymmetric encryption, and how do they impact performance and security?</w:t>
      </w:r>
    </w:p>
    <w:p w14:paraId="5E89532A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56115969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3F3EFDB8" w14:textId="77777777" w:rsidR="00AA7555" w:rsidRPr="001A0144" w:rsidRDefault="00AA7555" w:rsidP="003209FC">
      <w:pPr>
        <w:pStyle w:val="Numberlist"/>
      </w:pPr>
      <w:r w:rsidRPr="001A0144">
        <w:t>How does encryption differ when applied to data at rest, in transit, and during processing?</w:t>
      </w:r>
    </w:p>
    <w:p w14:paraId="7DFDA095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41C365F4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0CDD7F6F" w14:textId="77777777" w:rsidR="00AA7555" w:rsidRPr="001A0144" w:rsidRDefault="00AA7555" w:rsidP="003209FC">
      <w:pPr>
        <w:pStyle w:val="Numberlist"/>
      </w:pPr>
      <w:r w:rsidRPr="001A0144">
        <w:t>How does full disk encryption (FDE) help protect sensitive data in the event of theft or loss of devices?</w:t>
      </w:r>
    </w:p>
    <w:p w14:paraId="0EBC0707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13509644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F4E56F8" w14:textId="77777777" w:rsidR="00AA7555" w:rsidRPr="001A0144" w:rsidRDefault="00AA7555" w:rsidP="003209FC">
      <w:pPr>
        <w:pStyle w:val="Numberlist"/>
      </w:pPr>
      <w:r w:rsidRPr="001A0144">
        <w:t>How do encryption technologies support multi-factor authentication (MFA) and secure access controls in enterprise environments?</w:t>
      </w:r>
    </w:p>
    <w:p w14:paraId="6E316E7F" w14:textId="77777777" w:rsidR="00AA7555" w:rsidRPr="001A0144" w:rsidRDefault="00AA7555">
      <w:pPr>
        <w:spacing w:before="0" w:after="160" w:line="259" w:lineRule="auto"/>
      </w:pPr>
    </w:p>
    <w:p w14:paraId="4B0C2BB3" w14:textId="77777777" w:rsidR="00AA7555" w:rsidRPr="001A0144" w:rsidRDefault="00AA7555">
      <w:pPr>
        <w:spacing w:before="0" w:after="160" w:line="259" w:lineRule="auto"/>
      </w:pPr>
    </w:p>
    <w:p w14:paraId="581364D7" w14:textId="77777777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00A3CCBA" w14:textId="591714C4" w:rsidR="00AA7555" w:rsidRPr="001A0144" w:rsidRDefault="00AA7555" w:rsidP="00AA7555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10: Cloud models</w:t>
      </w:r>
    </w:p>
    <w:p w14:paraId="643039E7" w14:textId="77777777" w:rsidR="003209FC" w:rsidRDefault="003209FC" w:rsidP="003209FC">
      <w:pPr>
        <w:pStyle w:val="Numberlist"/>
        <w:numPr>
          <w:ilvl w:val="0"/>
          <w:numId w:val="0"/>
        </w:numPr>
        <w:ind w:left="851"/>
      </w:pPr>
    </w:p>
    <w:p w14:paraId="1FD12DF4" w14:textId="630C268F" w:rsidR="00AA7555" w:rsidRPr="001A0144" w:rsidRDefault="00AA7555" w:rsidP="00632A22">
      <w:pPr>
        <w:pStyle w:val="Numberlist"/>
        <w:numPr>
          <w:ilvl w:val="0"/>
          <w:numId w:val="29"/>
        </w:numPr>
      </w:pPr>
      <w:r w:rsidRPr="001A0144">
        <w:t>What are the key differences between the three primary cloud service models: IaaS, PaaS, and SaaS?</w:t>
      </w:r>
    </w:p>
    <w:p w14:paraId="36DCA2A9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5498CDA2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49591000" w14:textId="77777777" w:rsidR="00AA7555" w:rsidRPr="001A0144" w:rsidRDefault="00AA7555" w:rsidP="003209FC">
      <w:pPr>
        <w:pStyle w:val="Numberlist"/>
      </w:pPr>
      <w:r w:rsidRPr="001A0144">
        <w:t>How does a private cloud model compare to public cloud in terms of cost, control, and security?</w:t>
      </w:r>
    </w:p>
    <w:p w14:paraId="1F04EC31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6B1BAA05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1AE5E7A6" w14:textId="77777777" w:rsidR="00AA7555" w:rsidRPr="001A0144" w:rsidRDefault="00AA7555" w:rsidP="003209FC">
      <w:pPr>
        <w:pStyle w:val="Numberlist"/>
      </w:pPr>
      <w:r w:rsidRPr="001A0144">
        <w:t>What are the security risks associated with public cloud models, and how can these be mitigated?</w:t>
      </w:r>
    </w:p>
    <w:p w14:paraId="624C3EB1" w14:textId="77777777" w:rsidR="00AA7555" w:rsidRPr="001A0144" w:rsidRDefault="00AA7555">
      <w:pPr>
        <w:spacing w:before="0" w:after="160" w:line="259" w:lineRule="auto"/>
      </w:pPr>
    </w:p>
    <w:p w14:paraId="0CDDA6C0" w14:textId="77777777" w:rsidR="00AA7555" w:rsidRPr="001A0144" w:rsidRDefault="00AA7555">
      <w:pPr>
        <w:spacing w:before="0" w:after="160" w:line="259" w:lineRule="auto"/>
      </w:pPr>
    </w:p>
    <w:p w14:paraId="39138959" w14:textId="77777777" w:rsidR="00AA7555" w:rsidRPr="001A0144" w:rsidRDefault="00AA7555">
      <w:pPr>
        <w:spacing w:before="0" w:after="160" w:line="259" w:lineRule="auto"/>
      </w:pPr>
    </w:p>
    <w:p w14:paraId="466116A0" w14:textId="77777777" w:rsidR="00AA7555" w:rsidRPr="001A0144" w:rsidRDefault="00AA7555">
      <w:pPr>
        <w:spacing w:before="0" w:after="160" w:line="259" w:lineRule="auto"/>
      </w:pPr>
    </w:p>
    <w:p w14:paraId="4B4DE085" w14:textId="77777777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4C86E3DA" w14:textId="77777777" w:rsidR="00AA7555" w:rsidRPr="001A0144" w:rsidRDefault="00AA7555" w:rsidP="00AA7555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11: Cloud Q&amp;A</w:t>
      </w:r>
    </w:p>
    <w:p w14:paraId="3DD3811C" w14:textId="760CE81C" w:rsidR="003209FC" w:rsidRDefault="003209FC" w:rsidP="003209FC">
      <w:pPr>
        <w:pStyle w:val="Numberlist"/>
        <w:numPr>
          <w:ilvl w:val="0"/>
          <w:numId w:val="0"/>
        </w:numPr>
        <w:ind w:left="851"/>
      </w:pPr>
    </w:p>
    <w:p w14:paraId="6DE005B3" w14:textId="7C0DF095" w:rsidR="00AA7555" w:rsidRPr="001A0144" w:rsidRDefault="00AA7555" w:rsidP="00632A22">
      <w:pPr>
        <w:pStyle w:val="Numberlist"/>
        <w:numPr>
          <w:ilvl w:val="0"/>
          <w:numId w:val="30"/>
        </w:numPr>
      </w:pPr>
      <w:r w:rsidRPr="001A0144">
        <w:t xml:space="preserve">What does </w:t>
      </w:r>
      <w:r w:rsidR="008B06F7" w:rsidRPr="001A0144">
        <w:t>‘</w:t>
      </w:r>
      <w:r w:rsidRPr="001A0144">
        <w:t>cloud computing</w:t>
      </w:r>
      <w:r w:rsidR="008B06F7" w:rsidRPr="001A0144">
        <w:t>’</w:t>
      </w:r>
      <w:r w:rsidRPr="001A0144">
        <w:t xml:space="preserve"> mean, and how does it work?</w:t>
      </w:r>
    </w:p>
    <w:p w14:paraId="36D0F87C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6901B07C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40F670E9" w14:textId="77777777" w:rsidR="00AA7555" w:rsidRPr="001A0144" w:rsidRDefault="00AA7555" w:rsidP="003209FC">
      <w:pPr>
        <w:pStyle w:val="Numberlist"/>
      </w:pPr>
      <w:r w:rsidRPr="001A0144">
        <w:t>What are the key differences between public, private, and hybrid clouds?</w:t>
      </w:r>
    </w:p>
    <w:p w14:paraId="439CBE7F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158BA18A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8C0EC79" w14:textId="77777777" w:rsidR="00AA7555" w:rsidRPr="001A0144" w:rsidRDefault="00AA7555" w:rsidP="003209FC">
      <w:pPr>
        <w:pStyle w:val="Numberlist"/>
      </w:pPr>
      <w:r w:rsidRPr="001A0144">
        <w:t>How does a private cloud differ from a public cloud?</w:t>
      </w:r>
    </w:p>
    <w:p w14:paraId="0C3CA06C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BF35930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0CE30722" w14:textId="77777777" w:rsidR="00AA7555" w:rsidRPr="001A0144" w:rsidRDefault="00AA7555" w:rsidP="003209FC">
      <w:pPr>
        <w:pStyle w:val="Numberlist"/>
      </w:pPr>
      <w:r w:rsidRPr="001A0144">
        <w:t>What is cloud storage, and how is it different from traditional storage methods?</w:t>
      </w:r>
    </w:p>
    <w:p w14:paraId="4329E4D4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695B3576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7752F51D" w14:textId="77777777" w:rsidR="00AA7555" w:rsidRPr="001A0144" w:rsidRDefault="00AA7555" w:rsidP="003209FC">
      <w:pPr>
        <w:pStyle w:val="Numberlist"/>
      </w:pPr>
      <w:r w:rsidRPr="001A0144">
        <w:t>What are the advantages of using cloud technology for businesses?</w:t>
      </w:r>
    </w:p>
    <w:p w14:paraId="1A5791F5" w14:textId="77777777" w:rsidR="00AA7555" w:rsidRPr="001A0144" w:rsidRDefault="00AA7555">
      <w:pPr>
        <w:spacing w:before="0" w:after="160" w:line="259" w:lineRule="auto"/>
      </w:pPr>
    </w:p>
    <w:p w14:paraId="27DD5A1E" w14:textId="77777777" w:rsidR="00AA7555" w:rsidRPr="001A0144" w:rsidRDefault="00AA7555">
      <w:pPr>
        <w:spacing w:before="0" w:after="160" w:line="259" w:lineRule="auto"/>
      </w:pPr>
    </w:p>
    <w:p w14:paraId="5E0F3102" w14:textId="77777777" w:rsidR="00AA7555" w:rsidRPr="001A0144" w:rsidRDefault="00AA7555">
      <w:pPr>
        <w:spacing w:before="0" w:after="160" w:line="259" w:lineRule="auto"/>
      </w:pPr>
    </w:p>
    <w:p w14:paraId="052BB662" w14:textId="160D51CE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4D52B5A9" w14:textId="77777777" w:rsidR="00AA7555" w:rsidRPr="001A0144" w:rsidRDefault="00AA7555" w:rsidP="005667DC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12: Virtualisation Q&amp;A</w:t>
      </w:r>
    </w:p>
    <w:p w14:paraId="6527D312" w14:textId="77777777" w:rsidR="003209FC" w:rsidRDefault="003209FC" w:rsidP="003209FC">
      <w:pPr>
        <w:spacing w:before="0" w:after="160" w:line="259" w:lineRule="auto"/>
        <w:ind w:left="720"/>
      </w:pPr>
    </w:p>
    <w:p w14:paraId="790FF473" w14:textId="3C96181D" w:rsidR="00AA7555" w:rsidRPr="001A0144" w:rsidRDefault="00AA7555" w:rsidP="00632A22">
      <w:pPr>
        <w:pStyle w:val="Numberlist"/>
        <w:numPr>
          <w:ilvl w:val="0"/>
          <w:numId w:val="31"/>
        </w:numPr>
      </w:pPr>
      <w:r w:rsidRPr="001A0144">
        <w:t>How does virtualisation differ from traditional computing methods?</w:t>
      </w:r>
    </w:p>
    <w:p w14:paraId="7421DABB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48D03699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51D13AFB" w14:textId="77777777" w:rsidR="00AA7555" w:rsidRPr="001A0144" w:rsidRDefault="00AA7555" w:rsidP="003209FC">
      <w:pPr>
        <w:pStyle w:val="Numberlist"/>
      </w:pPr>
      <w:r w:rsidRPr="001A0144">
        <w:t>What are the two types of hypervisors, and how do they differ?</w:t>
      </w:r>
    </w:p>
    <w:p w14:paraId="7ACE430F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D052B9D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791F0F11" w14:textId="77777777" w:rsidR="00AA7555" w:rsidRPr="001A0144" w:rsidRDefault="00AA7555" w:rsidP="003209FC">
      <w:pPr>
        <w:pStyle w:val="Numberlist"/>
      </w:pPr>
      <w:r w:rsidRPr="001A0144">
        <w:t>What are some popular virtualisation software solutions?</w:t>
      </w:r>
    </w:p>
    <w:p w14:paraId="1D504090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12484C97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76C58092" w14:textId="77777777" w:rsidR="00AA7555" w:rsidRPr="001A0144" w:rsidRDefault="00AA7555" w:rsidP="003209FC">
      <w:pPr>
        <w:pStyle w:val="Numberlist"/>
      </w:pPr>
      <w:r w:rsidRPr="001A0144">
        <w:t>What is a virtual machine (VM), and how is it created and managed?</w:t>
      </w:r>
    </w:p>
    <w:p w14:paraId="252CB435" w14:textId="77777777" w:rsidR="00AA7555" w:rsidRPr="001A0144" w:rsidRDefault="00AA7555">
      <w:pPr>
        <w:spacing w:before="0" w:after="160" w:line="259" w:lineRule="auto"/>
      </w:pPr>
    </w:p>
    <w:p w14:paraId="355E7B41" w14:textId="77777777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72E71408" w14:textId="64719B2B" w:rsidR="00AA7555" w:rsidRPr="001A0144" w:rsidRDefault="00AA7555" w:rsidP="005667DC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 xml:space="preserve">Activity 13: </w:t>
      </w:r>
      <w:r w:rsidR="005667DC" w:rsidRPr="001A0144">
        <w:t>Storage and backup Q&amp;A</w:t>
      </w:r>
    </w:p>
    <w:p w14:paraId="49B86F12" w14:textId="77777777" w:rsidR="003209FC" w:rsidRDefault="003209FC" w:rsidP="003209FC">
      <w:pPr>
        <w:spacing w:before="0" w:after="160" w:line="259" w:lineRule="auto"/>
        <w:ind w:left="720"/>
      </w:pPr>
    </w:p>
    <w:p w14:paraId="0B4352CF" w14:textId="77B083AD" w:rsidR="00AA7555" w:rsidRPr="001A0144" w:rsidRDefault="00AA7555" w:rsidP="00632A22">
      <w:pPr>
        <w:pStyle w:val="Numberlist"/>
        <w:numPr>
          <w:ilvl w:val="0"/>
          <w:numId w:val="32"/>
        </w:numPr>
      </w:pPr>
      <w:r w:rsidRPr="001A0144">
        <w:t>What are the different types of data backups?</w:t>
      </w:r>
    </w:p>
    <w:p w14:paraId="30CC866C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F02BE03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314DB20E" w14:textId="77777777" w:rsidR="00AA7555" w:rsidRPr="001A0144" w:rsidRDefault="00AA7555" w:rsidP="003209FC">
      <w:pPr>
        <w:pStyle w:val="Numberlist"/>
      </w:pPr>
      <w:r w:rsidRPr="001A0144">
        <w:t>How does a full backup differ from an incremental backup?</w:t>
      </w:r>
    </w:p>
    <w:p w14:paraId="0CB48E3E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671D551A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05C19B1F" w14:textId="77777777" w:rsidR="00AA7555" w:rsidRPr="001A0144" w:rsidRDefault="00AA7555" w:rsidP="003209FC">
      <w:pPr>
        <w:pStyle w:val="Numberlist"/>
      </w:pPr>
      <w:r w:rsidRPr="001A0144">
        <w:t>What is a differential backup, and when is it most useful?</w:t>
      </w:r>
    </w:p>
    <w:p w14:paraId="6F68A962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7D69E396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1D370C7D" w14:textId="77777777" w:rsidR="00AA7555" w:rsidRPr="001A0144" w:rsidRDefault="00AA7555" w:rsidP="003209FC">
      <w:pPr>
        <w:pStyle w:val="Numberlist"/>
      </w:pPr>
      <w:r w:rsidRPr="001A0144">
        <w:t>What are the advantages and disadvantages of each backup type?</w:t>
      </w:r>
    </w:p>
    <w:p w14:paraId="1EF026F0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567"/>
      </w:pPr>
    </w:p>
    <w:p w14:paraId="2638BD18" w14:textId="77777777" w:rsidR="00AA7555" w:rsidRPr="001A0144" w:rsidRDefault="00AA7555" w:rsidP="003209FC">
      <w:pPr>
        <w:pStyle w:val="Numberlist"/>
        <w:numPr>
          <w:ilvl w:val="0"/>
          <w:numId w:val="0"/>
        </w:numPr>
        <w:ind w:left="851"/>
      </w:pPr>
    </w:p>
    <w:p w14:paraId="2B9A0EC1" w14:textId="77777777" w:rsidR="00AA7555" w:rsidRPr="001A0144" w:rsidRDefault="00AA7555" w:rsidP="003209FC">
      <w:pPr>
        <w:pStyle w:val="Numberlist"/>
      </w:pPr>
      <w:r w:rsidRPr="001A0144">
        <w:t>What is the 3-2-1 backup strategy, and why is it recommended?</w:t>
      </w:r>
    </w:p>
    <w:p w14:paraId="488AA0BA" w14:textId="77777777" w:rsidR="00AA7555" w:rsidRPr="001A0144" w:rsidRDefault="00AA7555">
      <w:pPr>
        <w:spacing w:before="0" w:after="160" w:line="259" w:lineRule="auto"/>
      </w:pPr>
    </w:p>
    <w:p w14:paraId="317DA102" w14:textId="77777777" w:rsidR="00AA7555" w:rsidRPr="001A0144" w:rsidRDefault="00AA7555">
      <w:pPr>
        <w:spacing w:before="0" w:after="160" w:line="259" w:lineRule="auto"/>
      </w:pPr>
    </w:p>
    <w:p w14:paraId="1A16E57E" w14:textId="77777777" w:rsidR="00AA7555" w:rsidRPr="001A0144" w:rsidRDefault="00AA7555">
      <w:pPr>
        <w:spacing w:before="0" w:after="160" w:line="259" w:lineRule="auto"/>
      </w:pPr>
    </w:p>
    <w:p w14:paraId="65B7FFE6" w14:textId="77777777" w:rsidR="00AA7555" w:rsidRPr="001A0144" w:rsidRDefault="00AA7555">
      <w:pPr>
        <w:spacing w:before="0" w:after="160" w:line="259" w:lineRule="auto"/>
      </w:pPr>
      <w:r w:rsidRPr="001A0144">
        <w:br w:type="page"/>
      </w:r>
    </w:p>
    <w:p w14:paraId="6B15160B" w14:textId="77777777" w:rsidR="00AA7555" w:rsidRPr="001A0144" w:rsidRDefault="00AA7555" w:rsidP="005667DC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14: Wireless practical</w:t>
      </w:r>
    </w:p>
    <w:p w14:paraId="6C98DBCB" w14:textId="0D517A24" w:rsidR="00AA7555" w:rsidRDefault="00AA7555" w:rsidP="00AA7555">
      <w:pPr>
        <w:spacing w:before="0" w:after="160" w:line="259" w:lineRule="auto"/>
      </w:pPr>
      <w:bookmarkStart w:id="2" w:name="_Hlk185582594"/>
      <w:r w:rsidRPr="001A0144">
        <w:t>Open Packet Tracer along with the ‘</w:t>
      </w:r>
      <w:r w:rsidR="0006553B" w:rsidRPr="001A0144">
        <w:rPr>
          <w:b/>
          <w:bCs/>
        </w:rPr>
        <w:t xml:space="preserve">Activity 14 </w:t>
      </w:r>
      <w:r w:rsidRPr="001A0144">
        <w:rPr>
          <w:b/>
          <w:bCs/>
        </w:rPr>
        <w:t xml:space="preserve">Packet Tracer Troubleshooting a Wireless </w:t>
      </w:r>
      <w:proofErr w:type="spellStart"/>
      <w:r w:rsidRPr="001A0144">
        <w:rPr>
          <w:b/>
          <w:bCs/>
        </w:rPr>
        <w:t>Connection.PKA</w:t>
      </w:r>
      <w:proofErr w:type="spellEnd"/>
      <w:r w:rsidRPr="001A0144">
        <w:rPr>
          <w:b/>
          <w:bCs/>
        </w:rPr>
        <w:t>’</w:t>
      </w:r>
      <w:r w:rsidRPr="001A0144">
        <w:t xml:space="preserve"> file and apply your resolution. </w:t>
      </w:r>
      <w:bookmarkEnd w:id="2"/>
      <w:r w:rsidRPr="001A0144">
        <w:t>Identify and correct the configuration in a wireless network</w:t>
      </w:r>
      <w:r w:rsidR="003209FC">
        <w:t>.</w:t>
      </w:r>
    </w:p>
    <w:p w14:paraId="01AAB795" w14:textId="77777777" w:rsidR="003209FC" w:rsidRPr="001A0144" w:rsidRDefault="003209FC" w:rsidP="00AA7555">
      <w:pPr>
        <w:spacing w:before="0" w:after="160" w:line="259" w:lineRule="auto"/>
      </w:pPr>
    </w:p>
    <w:p w14:paraId="3F34DCC1" w14:textId="77777777" w:rsidR="00AA7555" w:rsidRPr="001A0144" w:rsidRDefault="00AA7555" w:rsidP="00AA7555">
      <w:p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t>Introduction</w:t>
      </w:r>
    </w:p>
    <w:p w14:paraId="43D0E0EC" w14:textId="77777777" w:rsidR="003209FC" w:rsidRDefault="00AA7555" w:rsidP="00AA7555">
      <w:pPr>
        <w:spacing w:before="0" w:after="160" w:line="259" w:lineRule="auto"/>
      </w:pPr>
      <w:r w:rsidRPr="001A0144">
        <w:t xml:space="preserve">One of the wireless clients is unable to access the network. All PCs are configured automatically with DHCP. Try to identify and resolve the issue. </w:t>
      </w:r>
    </w:p>
    <w:p w14:paraId="6A05A211" w14:textId="09C7749A" w:rsidR="00AA7555" w:rsidRPr="001A0144" w:rsidRDefault="00AA7555" w:rsidP="00AA7555">
      <w:pPr>
        <w:spacing w:before="0" w:after="160" w:line="259" w:lineRule="auto"/>
      </w:pPr>
      <w:r w:rsidRPr="003209FC">
        <w:rPr>
          <w:b/>
          <w:bCs/>
        </w:rPr>
        <w:t>Note:</w:t>
      </w:r>
      <w:r w:rsidRPr="001A0144">
        <w:t xml:space="preserve"> Remember to save any files once your activity is complete.</w:t>
      </w:r>
      <w:r w:rsidRPr="001A0144">
        <w:br/>
      </w:r>
      <w:r w:rsidRPr="001A0144">
        <w:rPr>
          <w:noProof/>
        </w:rPr>
        <w:drawing>
          <wp:inline distT="0" distB="0" distL="0" distR="0" wp14:anchorId="618DACAF" wp14:editId="5A55A767">
            <wp:extent cx="4859020" cy="3335020"/>
            <wp:effectExtent l="0" t="0" r="0" b="0"/>
            <wp:docPr id="556354654" name="Picture 1" descr="A screenshot of the network topology for activity 14 - open the activity PKA file in Packet Tracer for more detail on the topolog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4654" name="Picture 1" descr="A screenshot of the network topology for activity 14 - open the activity PKA file in Packet Tracer for more detail on the topology.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333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74ABA" w14:textId="77777777" w:rsidR="00AA7555" w:rsidRPr="001A0144" w:rsidRDefault="00AA7555" w:rsidP="00632A22">
      <w:pPr>
        <w:numPr>
          <w:ilvl w:val="0"/>
          <w:numId w:val="12"/>
        </w:num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t>Verify connectivity</w:t>
      </w:r>
    </w:p>
    <w:p w14:paraId="7F6AB8A1" w14:textId="77777777" w:rsidR="00AA7555" w:rsidRPr="001A0144" w:rsidRDefault="00AA7555" w:rsidP="00632A22">
      <w:pPr>
        <w:pStyle w:val="Numberlist"/>
        <w:numPr>
          <w:ilvl w:val="0"/>
          <w:numId w:val="33"/>
        </w:numPr>
      </w:pPr>
      <w:r w:rsidRPr="001A0144">
        <w:t>Access the Desktop &gt; Web Browser of each PC and type www.qa.com into the URL. Identify any PCs that are not connecting to the web server.</w:t>
      </w:r>
    </w:p>
    <w:p w14:paraId="2DAE38D0" w14:textId="77777777" w:rsidR="003209FC" w:rsidRDefault="00AA7555" w:rsidP="003209FC">
      <w:pPr>
        <w:pStyle w:val="Bulletlist2"/>
      </w:pPr>
      <w:r w:rsidRPr="003209FC">
        <w:rPr>
          <w:b/>
          <w:bCs/>
        </w:rPr>
        <w:t>Note:</w:t>
      </w:r>
      <w:r w:rsidRPr="001A0144">
        <w:t xml:space="preserve"> All devices require time to complete the boot process. Please allow up to one minute before receiving a web response.</w:t>
      </w:r>
    </w:p>
    <w:p w14:paraId="14E4489F" w14:textId="54A73522" w:rsidR="00AA7555" w:rsidRPr="001A0144" w:rsidRDefault="00AA7555" w:rsidP="003209FC">
      <w:pPr>
        <w:pStyle w:val="Numberlist"/>
      </w:pPr>
      <w:r w:rsidRPr="001A0144">
        <w:t>Which PCs are unable to connect to the web server?</w:t>
      </w:r>
    </w:p>
    <w:p w14:paraId="14C2C57E" w14:textId="77777777" w:rsidR="00AA7555" w:rsidRPr="001A0144" w:rsidRDefault="00AA7555" w:rsidP="00AA7555">
      <w:pPr>
        <w:spacing w:before="0" w:after="160" w:line="259" w:lineRule="auto"/>
      </w:pPr>
    </w:p>
    <w:p w14:paraId="0F1F426D" w14:textId="77777777" w:rsidR="00AA7555" w:rsidRPr="001A0144" w:rsidRDefault="00AA7555" w:rsidP="00632A22">
      <w:pPr>
        <w:numPr>
          <w:ilvl w:val="0"/>
          <w:numId w:val="12"/>
        </w:numPr>
        <w:spacing w:before="0" w:after="160" w:line="259" w:lineRule="auto"/>
        <w:rPr>
          <w:b/>
          <w:bCs/>
          <w:u w:val="single"/>
        </w:rPr>
      </w:pPr>
      <w:r w:rsidRPr="001A0144">
        <w:rPr>
          <w:b/>
          <w:bCs/>
        </w:rPr>
        <w:t>Examine the IP configuration of the PCs</w:t>
      </w:r>
    </w:p>
    <w:p w14:paraId="3D44064C" w14:textId="2C52D8FD" w:rsidR="00AA7555" w:rsidRPr="001A0144" w:rsidRDefault="00AA7555" w:rsidP="00632A22">
      <w:pPr>
        <w:pStyle w:val="Numberlist"/>
        <w:numPr>
          <w:ilvl w:val="0"/>
          <w:numId w:val="34"/>
        </w:numPr>
      </w:pPr>
      <w:r w:rsidRPr="001A0144">
        <w:t>On a PC that is unable to connect, access the Command Prompt from the Desktop tab.</w:t>
      </w:r>
    </w:p>
    <w:p w14:paraId="75B25C03" w14:textId="5A51FABC" w:rsidR="00AA7555" w:rsidRPr="001A0144" w:rsidRDefault="00AA7555" w:rsidP="003209FC">
      <w:pPr>
        <w:pStyle w:val="Numberlist"/>
      </w:pPr>
      <w:r w:rsidRPr="001A0144">
        <w:t>Type the ipconfig /all command.</w:t>
      </w:r>
    </w:p>
    <w:p w14:paraId="25629BB1" w14:textId="2C294567" w:rsidR="00AA7555" w:rsidRPr="001A0144" w:rsidRDefault="00AA7555" w:rsidP="003209FC">
      <w:pPr>
        <w:pStyle w:val="Numberlist"/>
      </w:pPr>
      <w:r w:rsidRPr="001A0144">
        <w:t>What IP addressing information is available?</w:t>
      </w:r>
    </w:p>
    <w:p w14:paraId="52FBA313" w14:textId="77777777" w:rsidR="00AA7555" w:rsidRPr="001A0144" w:rsidRDefault="00AA7555" w:rsidP="00632A22">
      <w:pPr>
        <w:numPr>
          <w:ilvl w:val="0"/>
          <w:numId w:val="12"/>
        </w:num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lastRenderedPageBreak/>
        <w:t>Examine the Wireless Settings on the Wireless Client</w:t>
      </w:r>
    </w:p>
    <w:p w14:paraId="1AABFE93" w14:textId="79580CF8" w:rsidR="00AA7555" w:rsidRPr="001A0144" w:rsidRDefault="00AA7555" w:rsidP="00632A22">
      <w:pPr>
        <w:pStyle w:val="Numberlist"/>
        <w:numPr>
          <w:ilvl w:val="0"/>
          <w:numId w:val="35"/>
        </w:numPr>
      </w:pPr>
      <w:r w:rsidRPr="001A0144">
        <w:t>On the Desktop tab of any PC that is unable to connect. Click PC Wireless to access the wireless configurations.</w:t>
      </w:r>
    </w:p>
    <w:p w14:paraId="53520BBE" w14:textId="41F682A0" w:rsidR="00AA7555" w:rsidRDefault="00AA7555" w:rsidP="003209FC">
      <w:pPr>
        <w:pStyle w:val="Numberlist"/>
      </w:pPr>
      <w:r w:rsidRPr="001A0144">
        <w:t>Click Connect tab and record the associated SSID.</w:t>
      </w:r>
    </w:p>
    <w:p w14:paraId="352490E6" w14:textId="77777777" w:rsidR="003209FC" w:rsidRPr="001A0144" w:rsidRDefault="003209FC" w:rsidP="003209FC"/>
    <w:p w14:paraId="0D9956A9" w14:textId="77777777" w:rsidR="00AA7555" w:rsidRPr="001A0144" w:rsidRDefault="00AA7555" w:rsidP="00632A22">
      <w:pPr>
        <w:numPr>
          <w:ilvl w:val="0"/>
          <w:numId w:val="12"/>
        </w:num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t>Examine the Wireless Settings on the Wireless Router</w:t>
      </w:r>
    </w:p>
    <w:p w14:paraId="4E9E54AE" w14:textId="59ADDD98" w:rsidR="00AA7555" w:rsidRPr="001A0144" w:rsidRDefault="00AA7555" w:rsidP="00632A22">
      <w:pPr>
        <w:pStyle w:val="Numberlist"/>
        <w:numPr>
          <w:ilvl w:val="0"/>
          <w:numId w:val="36"/>
        </w:numPr>
      </w:pPr>
      <w:r w:rsidRPr="001A0144">
        <w:t>Access the Wireless Router from the web browser of a wired PC.</w:t>
      </w:r>
    </w:p>
    <w:p w14:paraId="2B237566" w14:textId="77777777" w:rsidR="00AA7555" w:rsidRPr="001A0144" w:rsidRDefault="00AA7555" w:rsidP="003209FC">
      <w:pPr>
        <w:pStyle w:val="Bulletlist2"/>
      </w:pPr>
      <w:r w:rsidRPr="001A0144">
        <w:t>Use the username: admin and password: admin to access the wireless router.</w:t>
      </w:r>
    </w:p>
    <w:p w14:paraId="0A5B89E6" w14:textId="5C07BD5B" w:rsidR="00AA7555" w:rsidRPr="001A0144" w:rsidRDefault="00AA7555" w:rsidP="003209FC">
      <w:pPr>
        <w:pStyle w:val="Bulletlist2"/>
      </w:pPr>
      <w:r w:rsidRPr="001A0144">
        <w:t>What IP address did you use? (Hint: Default Gateway)</w:t>
      </w:r>
      <w:r w:rsidR="003209FC">
        <w:t>.</w:t>
      </w:r>
    </w:p>
    <w:p w14:paraId="74C5E6BD" w14:textId="33C717C6" w:rsidR="00AA7555" w:rsidRPr="001A0144" w:rsidRDefault="00AA7555" w:rsidP="003209FC">
      <w:pPr>
        <w:pStyle w:val="Numberlist"/>
      </w:pPr>
      <w:r w:rsidRPr="001A0144">
        <w:t>On the Basic Setup page, examine the DHCP Server Setting configuration.</w:t>
      </w:r>
    </w:p>
    <w:p w14:paraId="6731C49D" w14:textId="77777777" w:rsidR="00AA7555" w:rsidRPr="001A0144" w:rsidRDefault="00AA7555" w:rsidP="003209FC">
      <w:pPr>
        <w:pStyle w:val="Bulletlist2"/>
      </w:pPr>
      <w:r w:rsidRPr="001A0144">
        <w:t>Is DHCP enabled?</w:t>
      </w:r>
    </w:p>
    <w:p w14:paraId="7B50A0DC" w14:textId="51E04DA1" w:rsidR="00AA7555" w:rsidRPr="001A0144" w:rsidRDefault="00AA7555" w:rsidP="003209FC">
      <w:pPr>
        <w:pStyle w:val="Numberlist"/>
      </w:pPr>
      <w:r w:rsidRPr="001A0144">
        <w:t>Click the Wireless tab.</w:t>
      </w:r>
    </w:p>
    <w:p w14:paraId="5F38125A" w14:textId="1B9F79B3" w:rsidR="00AA7555" w:rsidRPr="001A0144" w:rsidRDefault="00AA7555" w:rsidP="003209FC">
      <w:pPr>
        <w:pStyle w:val="Numberlist"/>
      </w:pPr>
      <w:r w:rsidRPr="001A0144">
        <w:t>Examine the setup information under the Wireless tab:</w:t>
      </w:r>
    </w:p>
    <w:p w14:paraId="0524FF69" w14:textId="77777777" w:rsidR="00AA7555" w:rsidRPr="001A0144" w:rsidRDefault="00AA7555" w:rsidP="003209FC">
      <w:pPr>
        <w:pStyle w:val="Bulletlist2"/>
      </w:pPr>
      <w:r w:rsidRPr="001A0144">
        <w:t>What is the SSID?</w:t>
      </w:r>
    </w:p>
    <w:p w14:paraId="77670428" w14:textId="77777777" w:rsidR="00AA7555" w:rsidRPr="001A0144" w:rsidRDefault="00AA7555" w:rsidP="003209FC">
      <w:pPr>
        <w:pStyle w:val="Bulletlist2"/>
      </w:pPr>
      <w:r w:rsidRPr="001A0144">
        <w:t>Does it match the SSID configured on the client?</w:t>
      </w:r>
    </w:p>
    <w:p w14:paraId="46176865" w14:textId="75756068" w:rsidR="00AA7555" w:rsidRPr="001A0144" w:rsidRDefault="00AA7555" w:rsidP="003209FC">
      <w:pPr>
        <w:pStyle w:val="Numberlist"/>
      </w:pPr>
      <w:r w:rsidRPr="001A0144">
        <w:t>Click the Wireless Security submenu.</w:t>
      </w:r>
    </w:p>
    <w:p w14:paraId="0B0CB9E5" w14:textId="5CAF35EF" w:rsidR="00AA7555" w:rsidRPr="001A0144" w:rsidRDefault="00AA7555" w:rsidP="003209FC">
      <w:pPr>
        <w:pStyle w:val="Numberlist"/>
      </w:pPr>
      <w:r w:rsidRPr="001A0144">
        <w:t>Examine the security settings:</w:t>
      </w:r>
    </w:p>
    <w:p w14:paraId="02443972" w14:textId="77777777" w:rsidR="00AA7555" w:rsidRPr="001A0144" w:rsidRDefault="00AA7555" w:rsidP="003209FC">
      <w:pPr>
        <w:pStyle w:val="Bulletlist2"/>
      </w:pPr>
      <w:r w:rsidRPr="001A0144">
        <w:t>What is the wireless security mode?</w:t>
      </w:r>
    </w:p>
    <w:p w14:paraId="0E5C872F" w14:textId="77777777" w:rsidR="00AA7555" w:rsidRDefault="00AA7555" w:rsidP="003209FC">
      <w:pPr>
        <w:pStyle w:val="Bulletlist2"/>
      </w:pPr>
      <w:r w:rsidRPr="001A0144">
        <w:t>What is the passphrase?</w:t>
      </w:r>
    </w:p>
    <w:p w14:paraId="228B24E0" w14:textId="77777777" w:rsidR="003209FC" w:rsidRPr="001A0144" w:rsidRDefault="003209FC" w:rsidP="003209FC"/>
    <w:p w14:paraId="0EBAD578" w14:textId="77777777" w:rsidR="00AA7555" w:rsidRPr="001A0144" w:rsidRDefault="00AA7555" w:rsidP="00632A22">
      <w:pPr>
        <w:numPr>
          <w:ilvl w:val="0"/>
          <w:numId w:val="12"/>
        </w:num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t>Make any necessary configuration changes on the Wireless Clients</w:t>
      </w:r>
    </w:p>
    <w:p w14:paraId="309C1A56" w14:textId="2D0105EE" w:rsidR="00AA7555" w:rsidRPr="001A0144" w:rsidRDefault="00AA7555" w:rsidP="00632A22">
      <w:pPr>
        <w:pStyle w:val="Numberlist"/>
        <w:numPr>
          <w:ilvl w:val="0"/>
          <w:numId w:val="37"/>
        </w:numPr>
      </w:pPr>
      <w:r w:rsidRPr="001A0144">
        <w:t>On the Desktop tab of any PC that is unable to connect</w:t>
      </w:r>
      <w:r w:rsidR="003209FC">
        <w:t>, c</w:t>
      </w:r>
      <w:r w:rsidRPr="001A0144">
        <w:t>lick PC Wireless to correct the wireless configurations.</w:t>
      </w:r>
    </w:p>
    <w:p w14:paraId="6FAB227E" w14:textId="6DFA7F7D" w:rsidR="00AA7555" w:rsidRPr="001A0144" w:rsidRDefault="00AA7555" w:rsidP="00632A22">
      <w:pPr>
        <w:pStyle w:val="Numberlist"/>
        <w:numPr>
          <w:ilvl w:val="0"/>
          <w:numId w:val="37"/>
        </w:numPr>
      </w:pPr>
      <w:r w:rsidRPr="001A0144">
        <w:t>Click Connect tab. Select the Learning wireless network and click Connect.</w:t>
      </w:r>
    </w:p>
    <w:p w14:paraId="13572008" w14:textId="6177910B" w:rsidR="00AA7555" w:rsidRPr="001A0144" w:rsidRDefault="00AA7555" w:rsidP="00632A22">
      <w:pPr>
        <w:pStyle w:val="Numberlist"/>
        <w:numPr>
          <w:ilvl w:val="0"/>
          <w:numId w:val="37"/>
        </w:numPr>
      </w:pPr>
      <w:r w:rsidRPr="001A0144">
        <w:t>Enter the Passphrase (Pre-shared Key) recorded from the wireless router. Click Connect.</w:t>
      </w:r>
    </w:p>
    <w:p w14:paraId="107487E2" w14:textId="2965A6D9" w:rsidR="00AA7555" w:rsidRPr="001A0144" w:rsidRDefault="00AA7555" w:rsidP="00632A22">
      <w:pPr>
        <w:pStyle w:val="Numberlist"/>
        <w:numPr>
          <w:ilvl w:val="0"/>
          <w:numId w:val="37"/>
        </w:numPr>
      </w:pPr>
      <w:r w:rsidRPr="001A0144">
        <w:t>Using the Web Browser within the Desktop tab</w:t>
      </w:r>
      <w:r w:rsidR="00885647">
        <w:t>,</w:t>
      </w:r>
      <w:r w:rsidRPr="001A0144">
        <w:t xml:space="preserve"> connect to www.qa.com to verify that the configuration changes have resolved the problem.</w:t>
      </w:r>
    </w:p>
    <w:p w14:paraId="15274E7E" w14:textId="2FABD40C" w:rsidR="005667DC" w:rsidRPr="001A0144" w:rsidRDefault="005667DC">
      <w:pPr>
        <w:spacing w:before="0" w:after="160" w:line="259" w:lineRule="auto"/>
      </w:pPr>
    </w:p>
    <w:p w14:paraId="4140E7B3" w14:textId="7323556A" w:rsidR="005667DC" w:rsidRPr="001A0144" w:rsidRDefault="00AA7555" w:rsidP="0096162E">
      <w:pPr>
        <w:pStyle w:val="Heading2"/>
        <w:numPr>
          <w:ilvl w:val="0"/>
          <w:numId w:val="0"/>
        </w:numPr>
        <w:ind w:left="1134" w:hanging="1134"/>
        <w:rPr>
          <w:b w:val="0"/>
          <w:bCs w:val="0"/>
        </w:rPr>
      </w:pPr>
      <w:r w:rsidRPr="001A0144">
        <w:br w:type="page"/>
      </w:r>
      <w:r w:rsidR="005667DC" w:rsidRPr="001A0144">
        <w:lastRenderedPageBreak/>
        <w:t xml:space="preserve">Activity 15: IPv4 </w:t>
      </w:r>
      <w:r w:rsidR="00D34FC1" w:rsidRPr="001A0144">
        <w:t>p</w:t>
      </w:r>
      <w:r w:rsidR="005667DC" w:rsidRPr="001A0144">
        <w:t>ractical</w:t>
      </w:r>
    </w:p>
    <w:p w14:paraId="4A6B1305" w14:textId="5E9045E5" w:rsidR="005667DC" w:rsidRDefault="005667DC" w:rsidP="005667DC">
      <w:pPr>
        <w:spacing w:before="0" w:after="160" w:line="259" w:lineRule="auto"/>
      </w:pPr>
      <w:r w:rsidRPr="001A0144">
        <w:t xml:space="preserve">Open Packet Tracer along with the </w:t>
      </w:r>
      <w:r w:rsidR="00D34FC1" w:rsidRPr="001A0144">
        <w:t>‘</w:t>
      </w:r>
      <w:r w:rsidRPr="001A0144">
        <w:rPr>
          <w:b/>
          <w:bCs/>
        </w:rPr>
        <w:t>Packet Tracer IPv4.PKA</w:t>
      </w:r>
      <w:r w:rsidR="00D34FC1" w:rsidRPr="001A0144">
        <w:t>’</w:t>
      </w:r>
      <w:r w:rsidRPr="001A0144">
        <w:t xml:space="preserve"> file and apply your resolution.</w:t>
      </w:r>
    </w:p>
    <w:p w14:paraId="1B7D64F9" w14:textId="77777777" w:rsidR="00885647" w:rsidRPr="001A0144" w:rsidRDefault="00885647" w:rsidP="005667DC">
      <w:pPr>
        <w:spacing w:before="0" w:after="160" w:line="259" w:lineRule="auto"/>
        <w:rPr>
          <w:b/>
          <w:bCs/>
          <w:u w:val="single"/>
        </w:rPr>
      </w:pPr>
    </w:p>
    <w:p w14:paraId="08C59590" w14:textId="77777777" w:rsidR="005667DC" w:rsidRPr="001A0144" w:rsidRDefault="005667DC" w:rsidP="005667DC">
      <w:pPr>
        <w:spacing w:before="0" w:after="160" w:line="259" w:lineRule="auto"/>
        <w:rPr>
          <w:b/>
          <w:bCs/>
        </w:rPr>
      </w:pPr>
      <w:bookmarkStart w:id="3" w:name="_Toc31899608"/>
      <w:r w:rsidRPr="001A0144">
        <w:rPr>
          <w:b/>
          <w:bCs/>
        </w:rPr>
        <w:t>Introduction</w:t>
      </w:r>
      <w:bookmarkEnd w:id="3"/>
    </w:p>
    <w:p w14:paraId="7602C91D" w14:textId="77777777" w:rsidR="00885647" w:rsidRDefault="005667DC" w:rsidP="005667DC">
      <w:pPr>
        <w:spacing w:before="0" w:after="160" w:line="259" w:lineRule="auto"/>
      </w:pPr>
      <w:r w:rsidRPr="001A0144">
        <w:t>In this activity you will configure devices with their IP Address and Subnet Mask. You will learn how the Default Gateway provides the path to other destinations beyond the local network.</w:t>
      </w:r>
    </w:p>
    <w:p w14:paraId="1F077AA0" w14:textId="00AFDECB" w:rsidR="005667DC" w:rsidRPr="001A0144" w:rsidRDefault="005667DC" w:rsidP="005667DC">
      <w:pPr>
        <w:spacing w:before="0" w:after="160" w:line="259" w:lineRule="auto"/>
        <w:rPr>
          <w:iCs/>
        </w:rPr>
      </w:pPr>
      <w:r w:rsidRPr="00885647">
        <w:rPr>
          <w:b/>
          <w:bCs/>
        </w:rPr>
        <w:t>Note:</w:t>
      </w:r>
      <w:r w:rsidRPr="00885647">
        <w:t xml:space="preserve"> Remember to save any files once your activity is complete.</w:t>
      </w:r>
    </w:p>
    <w:p w14:paraId="7CF80046" w14:textId="77777777" w:rsidR="005667DC" w:rsidRPr="001A0144" w:rsidRDefault="005667DC" w:rsidP="005667DC">
      <w:pPr>
        <w:spacing w:before="0" w:after="160" w:line="259" w:lineRule="auto"/>
        <w:rPr>
          <w:iCs/>
        </w:rPr>
      </w:pPr>
      <w:r w:rsidRPr="001A0144">
        <w:rPr>
          <w:iCs/>
          <w:noProof/>
        </w:rPr>
        <w:drawing>
          <wp:inline distT="0" distB="0" distL="0" distR="0" wp14:anchorId="68DC760A" wp14:editId="00F1B347">
            <wp:extent cx="5731510" cy="2800985"/>
            <wp:effectExtent l="0" t="0" r="2540" b="0"/>
            <wp:docPr id="2" name="Picture 2" descr="A screenshot of the network topology for activity 15 - open the activity PKA file in Packet Tracer for more detail on the topolog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the network topology for activity 15 - open the activity PKA file in Packet Tracer for more detail on the topology. 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6774" w14:textId="77777777" w:rsidR="005667DC" w:rsidRPr="001A0144" w:rsidRDefault="005667DC" w:rsidP="005667DC">
      <w:pPr>
        <w:spacing w:before="0" w:after="160" w:line="259" w:lineRule="auto"/>
        <w:rPr>
          <w:iCs/>
        </w:rPr>
      </w:pPr>
    </w:p>
    <w:p w14:paraId="22A0A7E2" w14:textId="33613085" w:rsidR="005667DC" w:rsidRPr="001A0144" w:rsidRDefault="005667DC" w:rsidP="00632A22">
      <w:pPr>
        <w:numPr>
          <w:ilvl w:val="0"/>
          <w:numId w:val="15"/>
        </w:numPr>
        <w:spacing w:before="0" w:after="160" w:line="259" w:lineRule="auto"/>
        <w:rPr>
          <w:b/>
          <w:bCs/>
        </w:rPr>
      </w:pPr>
      <w:bookmarkStart w:id="4" w:name="_Toc31899610"/>
      <w:r w:rsidRPr="001A0144">
        <w:rPr>
          <w:b/>
          <w:bCs/>
        </w:rPr>
        <w:t xml:space="preserve">Configure the devices with an IP </w:t>
      </w:r>
      <w:r w:rsidR="00885647">
        <w:rPr>
          <w:b/>
          <w:bCs/>
        </w:rPr>
        <w:t>a</w:t>
      </w:r>
      <w:r w:rsidRPr="001A0144">
        <w:rPr>
          <w:b/>
          <w:bCs/>
        </w:rPr>
        <w:t>ddress</w:t>
      </w:r>
      <w:bookmarkEnd w:id="4"/>
    </w:p>
    <w:p w14:paraId="08553B4F" w14:textId="0ED052CE" w:rsidR="005667DC" w:rsidRPr="001A0144" w:rsidRDefault="005667DC" w:rsidP="005667DC">
      <w:pPr>
        <w:spacing w:before="0" w:after="160" w:line="259" w:lineRule="auto"/>
      </w:pPr>
      <w:r w:rsidRPr="001A0144">
        <w:t>The diagram in the Packet Tracer Logical workspace shows two networks connected by a router:</w:t>
      </w:r>
    </w:p>
    <w:p w14:paraId="48D0EDA3" w14:textId="70EA36E9" w:rsidR="005667DC" w:rsidRPr="001A0144" w:rsidRDefault="005667DC" w:rsidP="00885647">
      <w:pPr>
        <w:pStyle w:val="Bulletlist1"/>
      </w:pPr>
      <w:r w:rsidRPr="001A0144">
        <w:t>Network 0: 192.168.0.0</w:t>
      </w:r>
    </w:p>
    <w:p w14:paraId="123958F0" w14:textId="64497E81" w:rsidR="005667DC" w:rsidRPr="001A0144" w:rsidRDefault="005667DC" w:rsidP="00885647">
      <w:pPr>
        <w:pStyle w:val="Bulletlist1"/>
      </w:pPr>
      <w:r w:rsidRPr="001A0144">
        <w:t>Network 1: 192.168.1.0</w:t>
      </w:r>
    </w:p>
    <w:p w14:paraId="3D15B70B" w14:textId="0DFDF760" w:rsidR="005667DC" w:rsidRPr="001A0144" w:rsidRDefault="005667DC" w:rsidP="005667DC">
      <w:pPr>
        <w:spacing w:before="0" w:after="160" w:line="259" w:lineRule="auto"/>
      </w:pPr>
      <w:r w:rsidRPr="001A0144">
        <w:t>The first 24 bits in the IP address define the network and the remaining 8 bits define the host.</w:t>
      </w:r>
    </w:p>
    <w:p w14:paraId="051C0242" w14:textId="3A97F5DC" w:rsidR="005667DC" w:rsidRPr="001A0144" w:rsidRDefault="005667DC" w:rsidP="005667DC">
      <w:pPr>
        <w:spacing w:before="0" w:after="160" w:line="259" w:lineRule="auto"/>
      </w:pPr>
      <w:r w:rsidRPr="001A0144">
        <w:t>The network/host bits are defined by the subnet mask: 255.255.255.0</w:t>
      </w:r>
    </w:p>
    <w:p w14:paraId="1E8F489D" w14:textId="23A021FB" w:rsidR="005667DC" w:rsidRPr="001A0144" w:rsidRDefault="005667DC" w:rsidP="005667DC">
      <w:pPr>
        <w:spacing w:before="0" w:after="160" w:line="259" w:lineRule="auto"/>
      </w:pPr>
      <w:r w:rsidRPr="001A0144">
        <w:t>All devices in Network 0 share the same network address but must have a unique host address within that network.</w:t>
      </w:r>
    </w:p>
    <w:p w14:paraId="79E17012" w14:textId="467AC603" w:rsidR="005667DC" w:rsidRPr="001A0144" w:rsidRDefault="005667DC" w:rsidP="005667DC">
      <w:pPr>
        <w:spacing w:before="0" w:after="160" w:line="259" w:lineRule="auto"/>
      </w:pPr>
      <w:r w:rsidRPr="001A0144">
        <w:t>Likewise, all devices in Network 1 share the same network address but again, must have a unique host address.</w:t>
      </w:r>
    </w:p>
    <w:p w14:paraId="589555DA" w14:textId="77777777" w:rsidR="005667DC" w:rsidRPr="001A0144" w:rsidRDefault="005667DC" w:rsidP="005667DC">
      <w:pPr>
        <w:spacing w:before="0" w:after="160" w:line="259" w:lineRule="auto"/>
      </w:pPr>
    </w:p>
    <w:p w14:paraId="47D7207A" w14:textId="77777777" w:rsidR="005667DC" w:rsidRPr="001A0144" w:rsidRDefault="005667DC" w:rsidP="005667DC">
      <w:pPr>
        <w:spacing w:before="0" w:after="160" w:line="259" w:lineRule="auto"/>
      </w:pPr>
    </w:p>
    <w:p w14:paraId="2305BA5E" w14:textId="77777777" w:rsidR="005667DC" w:rsidRPr="001A0144" w:rsidRDefault="005667DC" w:rsidP="005667DC">
      <w:p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lastRenderedPageBreak/>
        <w:t>The table below shows the addressing scheme:</w:t>
      </w:r>
      <w:r w:rsidRPr="001A0144">
        <w:rPr>
          <w:b/>
          <w:bCs/>
        </w:rPr>
        <w:br/>
      </w:r>
    </w:p>
    <w:tbl>
      <w:tblPr>
        <w:tblStyle w:val="GridTable1Light-Accent1"/>
        <w:tblW w:w="10201" w:type="dxa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1"/>
      </w:tblGrid>
      <w:tr w:rsidR="005667DC" w:rsidRPr="001C28F0" w14:paraId="21C47951" w14:textId="77777777" w:rsidTr="0088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  <w:gridSpan w:val="2"/>
            <w:shd w:val="clear" w:color="auto" w:fill="D5F0F7" w:themeFill="accent1" w:themeFillTint="33"/>
          </w:tcPr>
          <w:p w14:paraId="2DCB7E05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Network 0</w:t>
            </w:r>
          </w:p>
        </w:tc>
        <w:tc>
          <w:tcPr>
            <w:tcW w:w="5101" w:type="dxa"/>
            <w:gridSpan w:val="2"/>
            <w:shd w:val="clear" w:color="auto" w:fill="D5F0F7" w:themeFill="accent1" w:themeFillTint="33"/>
          </w:tcPr>
          <w:p w14:paraId="72AE3F6F" w14:textId="77777777" w:rsidR="005667DC" w:rsidRPr="001C28F0" w:rsidRDefault="005667DC" w:rsidP="005667DC">
            <w:pPr>
              <w:spacing w:before="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Network 1</w:t>
            </w:r>
          </w:p>
        </w:tc>
      </w:tr>
      <w:tr w:rsidR="005667DC" w:rsidRPr="001C28F0" w14:paraId="6202FD1B" w14:textId="77777777" w:rsidTr="00885647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5F0F7" w:themeFill="accent1" w:themeFillTint="33"/>
          </w:tcPr>
          <w:p w14:paraId="096ED2CC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Device</w:t>
            </w:r>
          </w:p>
        </w:tc>
        <w:tc>
          <w:tcPr>
            <w:tcW w:w="2550" w:type="dxa"/>
            <w:shd w:val="clear" w:color="auto" w:fill="D5F0F7" w:themeFill="accent1" w:themeFillTint="33"/>
          </w:tcPr>
          <w:p w14:paraId="7B99A2B0" w14:textId="4F1BD354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IP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a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ddress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 xml:space="preserve"> and s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ubnet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m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ask</w:t>
            </w:r>
          </w:p>
        </w:tc>
        <w:tc>
          <w:tcPr>
            <w:tcW w:w="2550" w:type="dxa"/>
            <w:shd w:val="clear" w:color="auto" w:fill="D5F0F7" w:themeFill="accent1" w:themeFillTint="33"/>
          </w:tcPr>
          <w:p w14:paraId="50033E2F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Device</w:t>
            </w:r>
          </w:p>
        </w:tc>
        <w:tc>
          <w:tcPr>
            <w:tcW w:w="2551" w:type="dxa"/>
            <w:shd w:val="clear" w:color="auto" w:fill="D5F0F7" w:themeFill="accent1" w:themeFillTint="33"/>
          </w:tcPr>
          <w:p w14:paraId="277581D8" w14:textId="2FDB51E4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IP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a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ddress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 xml:space="preserve"> and s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ubnet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m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ask</w:t>
            </w:r>
          </w:p>
        </w:tc>
      </w:tr>
      <w:tr w:rsidR="005667DC" w:rsidRPr="001C28F0" w14:paraId="0F88485D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7B4D325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PC1</w:t>
            </w:r>
          </w:p>
        </w:tc>
        <w:tc>
          <w:tcPr>
            <w:tcW w:w="2550" w:type="dxa"/>
          </w:tcPr>
          <w:p w14:paraId="5F150037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192.168.0.1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0" w:type="dxa"/>
          </w:tcPr>
          <w:p w14:paraId="43B62CA6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PC11</w:t>
            </w:r>
          </w:p>
        </w:tc>
        <w:tc>
          <w:tcPr>
            <w:tcW w:w="2551" w:type="dxa"/>
          </w:tcPr>
          <w:p w14:paraId="3EDBC102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192.168.1.1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  <w:tr w:rsidR="005667DC" w:rsidRPr="001C28F0" w14:paraId="15890205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7A4CDB11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PC2</w:t>
            </w:r>
          </w:p>
        </w:tc>
        <w:tc>
          <w:tcPr>
            <w:tcW w:w="2550" w:type="dxa"/>
          </w:tcPr>
          <w:p w14:paraId="717D1FB9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192.168.0.2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0" w:type="dxa"/>
          </w:tcPr>
          <w:p w14:paraId="6836E27B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PC12</w:t>
            </w:r>
          </w:p>
        </w:tc>
        <w:tc>
          <w:tcPr>
            <w:tcW w:w="2551" w:type="dxa"/>
          </w:tcPr>
          <w:p w14:paraId="1C9B86A4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192.168.1.2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  <w:tr w:rsidR="005667DC" w:rsidRPr="001C28F0" w14:paraId="6BBF31A6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41F3562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PC3</w:t>
            </w:r>
          </w:p>
        </w:tc>
        <w:tc>
          <w:tcPr>
            <w:tcW w:w="2550" w:type="dxa"/>
          </w:tcPr>
          <w:p w14:paraId="7C4FD9F3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192.168.0.3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0" w:type="dxa"/>
          </w:tcPr>
          <w:p w14:paraId="1E6927F4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PC13</w:t>
            </w:r>
          </w:p>
        </w:tc>
        <w:tc>
          <w:tcPr>
            <w:tcW w:w="2551" w:type="dxa"/>
          </w:tcPr>
          <w:p w14:paraId="432E8C0A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192.168.1.3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  <w:tr w:rsidR="005667DC" w:rsidRPr="001C28F0" w14:paraId="30D04E00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0E09B3A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PC4</w:t>
            </w:r>
          </w:p>
        </w:tc>
        <w:tc>
          <w:tcPr>
            <w:tcW w:w="2550" w:type="dxa"/>
          </w:tcPr>
          <w:p w14:paraId="63AFC587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192.168.0.4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0" w:type="dxa"/>
          </w:tcPr>
          <w:p w14:paraId="6939B47E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PC14</w:t>
            </w:r>
          </w:p>
        </w:tc>
        <w:tc>
          <w:tcPr>
            <w:tcW w:w="2551" w:type="dxa"/>
          </w:tcPr>
          <w:p w14:paraId="65CE278E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192.168.1.4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  <w:tr w:rsidR="005667DC" w:rsidRPr="001C28F0" w14:paraId="15CC3EF4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24D208E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PC5</w:t>
            </w:r>
          </w:p>
        </w:tc>
        <w:tc>
          <w:tcPr>
            <w:tcW w:w="2550" w:type="dxa"/>
          </w:tcPr>
          <w:p w14:paraId="23E6B729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192.168.0.5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0" w:type="dxa"/>
          </w:tcPr>
          <w:p w14:paraId="650D75FC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PC15</w:t>
            </w:r>
          </w:p>
        </w:tc>
        <w:tc>
          <w:tcPr>
            <w:tcW w:w="2551" w:type="dxa"/>
          </w:tcPr>
          <w:p w14:paraId="5074396F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192.168.1.5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</w:tbl>
    <w:p w14:paraId="5797D222" w14:textId="77777777" w:rsidR="005667DC" w:rsidRPr="001A0144" w:rsidRDefault="005667DC" w:rsidP="005667DC">
      <w:pPr>
        <w:spacing w:before="0" w:after="160" w:line="259" w:lineRule="auto"/>
        <w:rPr>
          <w:b/>
          <w:bCs/>
          <w:u w:val="single"/>
        </w:rPr>
      </w:pPr>
    </w:p>
    <w:p w14:paraId="766544BB" w14:textId="526E5435" w:rsidR="005667DC" w:rsidRPr="001A0144" w:rsidRDefault="005667DC" w:rsidP="005667DC">
      <w:pPr>
        <w:spacing w:before="0" w:after="160" w:line="259" w:lineRule="auto"/>
      </w:pPr>
      <w:r w:rsidRPr="001A0144">
        <w:t>In Network 0, click PC1&gt;Desktop&gt;IP Configuration</w:t>
      </w:r>
      <w:r w:rsidR="00885647">
        <w:t>.</w:t>
      </w:r>
    </w:p>
    <w:p w14:paraId="260AA6BB" w14:textId="5DCD67F4" w:rsidR="005667DC" w:rsidRPr="001A0144" w:rsidRDefault="005667DC" w:rsidP="00632A22">
      <w:pPr>
        <w:pStyle w:val="Numberlist"/>
        <w:numPr>
          <w:ilvl w:val="0"/>
          <w:numId w:val="38"/>
        </w:numPr>
      </w:pPr>
      <w:r w:rsidRPr="001A0144">
        <w:t xml:space="preserve">Select </w:t>
      </w:r>
      <w:r w:rsidRPr="00885647">
        <w:rPr>
          <w:b/>
          <w:bCs/>
        </w:rPr>
        <w:t>Static</w:t>
      </w:r>
      <w:r w:rsidRPr="001A0144">
        <w:t>.</w:t>
      </w:r>
    </w:p>
    <w:p w14:paraId="01AB23E3" w14:textId="49ECDFC8" w:rsidR="005667DC" w:rsidRPr="001A0144" w:rsidRDefault="005667DC" w:rsidP="00885647">
      <w:pPr>
        <w:pStyle w:val="Numberlist"/>
      </w:pPr>
      <w:r w:rsidRPr="001A0144">
        <w:t>Using the above table for reference, enter the IP address and subnet mask.</w:t>
      </w:r>
    </w:p>
    <w:p w14:paraId="1D8C67AD" w14:textId="5F46571A" w:rsidR="005667DC" w:rsidRPr="001A0144" w:rsidRDefault="005667DC" w:rsidP="00885647">
      <w:pPr>
        <w:pStyle w:val="Numberlist"/>
      </w:pPr>
      <w:r w:rsidRPr="001A0144">
        <w:t>Close the IP Configuration window.</w:t>
      </w:r>
    </w:p>
    <w:p w14:paraId="2E7211C5" w14:textId="41331200" w:rsidR="005667DC" w:rsidRPr="001A0144" w:rsidRDefault="005667DC" w:rsidP="00885647">
      <w:pPr>
        <w:pStyle w:val="Numberlist"/>
      </w:pPr>
      <w:r w:rsidRPr="001A0144">
        <w:t>Repeat steps 1 to 4 for the remaining 4 PCs in Network 0.</w:t>
      </w:r>
    </w:p>
    <w:p w14:paraId="44E4503F" w14:textId="78A3DBC5" w:rsidR="005667DC" w:rsidRPr="001A0144" w:rsidRDefault="005667DC" w:rsidP="00885647">
      <w:pPr>
        <w:pStyle w:val="Numberlist"/>
      </w:pPr>
      <w:r w:rsidRPr="001A0144">
        <w:t>Continue with the five PCs in Network 1.</w:t>
      </w:r>
    </w:p>
    <w:p w14:paraId="4EE2B939" w14:textId="27CC865C" w:rsidR="005667DC" w:rsidRPr="00885647" w:rsidRDefault="005667DC" w:rsidP="005667DC">
      <w:pPr>
        <w:spacing w:before="0" w:after="160" w:line="259" w:lineRule="auto"/>
      </w:pPr>
      <w:r w:rsidRPr="00885647">
        <w:rPr>
          <w:b/>
          <w:bCs/>
        </w:rPr>
        <w:t>Note:</w:t>
      </w:r>
      <w:r w:rsidRPr="001A0144">
        <w:t xml:space="preserve"> Remember, the network address for these devices is slightly different.</w:t>
      </w:r>
    </w:p>
    <w:p w14:paraId="6AE8ACBA" w14:textId="77777777" w:rsidR="005667DC" w:rsidRPr="001A0144" w:rsidRDefault="005667DC" w:rsidP="005667DC">
      <w:pPr>
        <w:spacing w:before="0" w:after="160" w:line="259" w:lineRule="auto"/>
        <w:rPr>
          <w:b/>
          <w:bCs/>
          <w:u w:val="single"/>
        </w:rPr>
      </w:pPr>
    </w:p>
    <w:p w14:paraId="11AF5BF5" w14:textId="1FF7EED5" w:rsidR="005667DC" w:rsidRPr="001A0144" w:rsidRDefault="005667DC" w:rsidP="00632A22">
      <w:pPr>
        <w:numPr>
          <w:ilvl w:val="0"/>
          <w:numId w:val="15"/>
        </w:numPr>
        <w:spacing w:before="0" w:after="160" w:line="259" w:lineRule="auto"/>
        <w:rPr>
          <w:b/>
          <w:bCs/>
        </w:rPr>
      </w:pPr>
      <w:bookmarkStart w:id="5" w:name="_Toc31899611"/>
      <w:r w:rsidRPr="001A0144">
        <w:rPr>
          <w:b/>
          <w:bCs/>
        </w:rPr>
        <w:t xml:space="preserve">Configure the </w:t>
      </w:r>
      <w:r w:rsidR="00885647">
        <w:rPr>
          <w:b/>
          <w:bCs/>
        </w:rPr>
        <w:t>r</w:t>
      </w:r>
      <w:r w:rsidRPr="001A0144">
        <w:rPr>
          <w:b/>
          <w:bCs/>
        </w:rPr>
        <w:t>outer ports</w:t>
      </w:r>
      <w:bookmarkEnd w:id="5"/>
    </w:p>
    <w:p w14:paraId="1208E2BC" w14:textId="0EE9C2DE" w:rsidR="00885647" w:rsidRDefault="005667DC" w:rsidP="001C28F0">
      <w:pPr>
        <w:spacing w:before="0" w:after="160" w:line="259" w:lineRule="auto"/>
      </w:pPr>
      <w:r w:rsidRPr="001A0144">
        <w:t>Some of the router configuration has already been configured for this activity, but you will need to configure the Interfaces. Just like the PCs, each Interface needs a network ID and a unique host number. The last IP address in the range 1 to 254 has been allocated:</w:t>
      </w:r>
    </w:p>
    <w:tbl>
      <w:tblPr>
        <w:tblStyle w:val="GridTable1Light-Accent1"/>
        <w:tblW w:w="10201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2552"/>
        <w:gridCol w:w="2551"/>
      </w:tblGrid>
      <w:tr w:rsidR="005667DC" w:rsidRPr="001C28F0" w14:paraId="1455ED67" w14:textId="77777777" w:rsidTr="00885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4"/>
            <w:shd w:val="clear" w:color="auto" w:fill="D5F0F7" w:themeFill="accent1" w:themeFillTint="33"/>
          </w:tcPr>
          <w:p w14:paraId="6BBEDDF5" w14:textId="54DF3534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Router</w:t>
            </w:r>
          </w:p>
        </w:tc>
      </w:tr>
      <w:tr w:rsidR="005667DC" w:rsidRPr="001C28F0" w14:paraId="57E101BD" w14:textId="77777777" w:rsidTr="00885647">
        <w:trPr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gridSpan w:val="2"/>
            <w:shd w:val="clear" w:color="auto" w:fill="D5F0F7" w:themeFill="accent1" w:themeFillTint="33"/>
          </w:tcPr>
          <w:p w14:paraId="3F814363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Network 0</w:t>
            </w:r>
          </w:p>
        </w:tc>
        <w:tc>
          <w:tcPr>
            <w:tcW w:w="5103" w:type="dxa"/>
            <w:gridSpan w:val="2"/>
            <w:shd w:val="clear" w:color="auto" w:fill="D5F0F7" w:themeFill="accent1" w:themeFillTint="33"/>
          </w:tcPr>
          <w:p w14:paraId="5D0304EE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Network 1</w:t>
            </w:r>
          </w:p>
        </w:tc>
      </w:tr>
      <w:tr w:rsidR="005667DC" w:rsidRPr="001C28F0" w14:paraId="50EE9843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</w:tcPr>
          <w:p w14:paraId="6E0CA359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  <w:r w:rsidRPr="001C28F0">
              <w:rPr>
                <w:sz w:val="22"/>
                <w:szCs w:val="22"/>
                <w:u w:val="single"/>
              </w:rPr>
              <w:t>FastEthernet0/0</w:t>
            </w:r>
          </w:p>
        </w:tc>
        <w:tc>
          <w:tcPr>
            <w:tcW w:w="2551" w:type="dxa"/>
          </w:tcPr>
          <w:p w14:paraId="75E3788D" w14:textId="2FAAD82B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IP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a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ddress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 xml:space="preserve"> and s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ubnet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m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ask</w:t>
            </w:r>
          </w:p>
        </w:tc>
        <w:tc>
          <w:tcPr>
            <w:tcW w:w="2552" w:type="dxa"/>
            <w:vMerge w:val="restart"/>
          </w:tcPr>
          <w:p w14:paraId="3294B6BB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FastEthernet1/0</w:t>
            </w:r>
          </w:p>
        </w:tc>
        <w:tc>
          <w:tcPr>
            <w:tcW w:w="2551" w:type="dxa"/>
          </w:tcPr>
          <w:p w14:paraId="0E32E101" w14:textId="3D63CB35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IP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a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ddress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 xml:space="preserve"> and s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 xml:space="preserve">ubnet </w:t>
            </w:r>
            <w:r w:rsidR="00885647" w:rsidRPr="001C28F0">
              <w:rPr>
                <w:b/>
                <w:bCs/>
                <w:sz w:val="22"/>
                <w:szCs w:val="22"/>
                <w:u w:val="single"/>
              </w:rPr>
              <w:t>m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t>ask</w:t>
            </w:r>
          </w:p>
        </w:tc>
      </w:tr>
      <w:tr w:rsidR="005667DC" w:rsidRPr="001C28F0" w14:paraId="7DBF5536" w14:textId="77777777" w:rsidTr="00885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</w:tcPr>
          <w:p w14:paraId="6C542551" w14:textId="77777777" w:rsidR="005667DC" w:rsidRPr="001C28F0" w:rsidRDefault="005667DC" w:rsidP="005667DC">
            <w:pPr>
              <w:spacing w:before="0" w:after="160" w:line="259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2551" w:type="dxa"/>
          </w:tcPr>
          <w:p w14:paraId="7328929A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192.168.0.254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  <w:tc>
          <w:tcPr>
            <w:tcW w:w="2552" w:type="dxa"/>
            <w:vMerge/>
          </w:tcPr>
          <w:p w14:paraId="768D19A6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2551" w:type="dxa"/>
          </w:tcPr>
          <w:p w14:paraId="1E1DF150" w14:textId="77777777" w:rsidR="005667DC" w:rsidRPr="001C28F0" w:rsidRDefault="005667DC" w:rsidP="005667DC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u w:val="single"/>
              </w:rPr>
            </w:pPr>
            <w:r w:rsidRPr="001C28F0">
              <w:rPr>
                <w:b/>
                <w:bCs/>
                <w:sz w:val="22"/>
                <w:szCs w:val="22"/>
                <w:u w:val="single"/>
              </w:rPr>
              <w:t>192.168.1.254</w:t>
            </w:r>
            <w:r w:rsidRPr="001C28F0">
              <w:rPr>
                <w:b/>
                <w:bCs/>
                <w:sz w:val="22"/>
                <w:szCs w:val="22"/>
                <w:u w:val="single"/>
              </w:rPr>
              <w:br/>
              <w:t>255.255.255.0</w:t>
            </w:r>
          </w:p>
        </w:tc>
      </w:tr>
    </w:tbl>
    <w:p w14:paraId="14F83E4B" w14:textId="77777777" w:rsidR="005667DC" w:rsidRPr="001A0144" w:rsidRDefault="005667DC" w:rsidP="005667DC">
      <w:pPr>
        <w:spacing w:before="0" w:after="160" w:line="259" w:lineRule="auto"/>
      </w:pPr>
    </w:p>
    <w:p w14:paraId="7C4B75D2" w14:textId="6C38C37B" w:rsidR="005667DC" w:rsidRPr="001A0144" w:rsidRDefault="005667DC" w:rsidP="00632A22">
      <w:pPr>
        <w:pStyle w:val="Numberlist"/>
        <w:numPr>
          <w:ilvl w:val="0"/>
          <w:numId w:val="39"/>
        </w:numPr>
      </w:pPr>
      <w:r w:rsidRPr="001A0144">
        <w:lastRenderedPageBreak/>
        <w:t xml:space="preserve">Select </w:t>
      </w:r>
      <w:r w:rsidRPr="00885647">
        <w:rPr>
          <w:b/>
          <w:bCs/>
        </w:rPr>
        <w:t>Router&gt;Config&gt;FastEthernet0/0</w:t>
      </w:r>
      <w:r w:rsidR="00885647" w:rsidRPr="00885647">
        <w:t>.</w:t>
      </w:r>
    </w:p>
    <w:p w14:paraId="75F3FF1C" w14:textId="66DFAD76" w:rsidR="005667DC" w:rsidRPr="001A0144" w:rsidRDefault="005667DC" w:rsidP="00885647">
      <w:pPr>
        <w:pStyle w:val="Numberlist"/>
      </w:pPr>
      <w:r w:rsidRPr="001A0144">
        <w:t>In the IP Configuration window, enter the IP address and subnet mask (from the table above).</w:t>
      </w:r>
    </w:p>
    <w:p w14:paraId="2C8EBEE6" w14:textId="2392E45E" w:rsidR="005667DC" w:rsidRPr="001A0144" w:rsidRDefault="005667DC" w:rsidP="00885647">
      <w:pPr>
        <w:pStyle w:val="Numberlist"/>
      </w:pPr>
      <w:r w:rsidRPr="001A0144">
        <w:t xml:space="preserve">Turn the interface on by selecting the </w:t>
      </w:r>
      <w:r w:rsidRPr="00885647">
        <w:rPr>
          <w:b/>
          <w:bCs/>
        </w:rPr>
        <w:t>Port Status</w:t>
      </w:r>
      <w:r w:rsidRPr="001A0144">
        <w:t xml:space="preserve"> check box</w:t>
      </w:r>
      <w:r w:rsidR="00885647">
        <w:t>.</w:t>
      </w:r>
    </w:p>
    <w:p w14:paraId="7B3E3C6B" w14:textId="554FA9FA" w:rsidR="005667DC" w:rsidRPr="001A0144" w:rsidRDefault="005667DC" w:rsidP="00885647">
      <w:pPr>
        <w:pStyle w:val="Numberlist"/>
      </w:pPr>
      <w:r w:rsidRPr="001A0144">
        <w:t>Repeat steps 1 to 3 for FastEthernet1/0</w:t>
      </w:r>
      <w:r w:rsidR="00885647">
        <w:t>.</w:t>
      </w:r>
    </w:p>
    <w:p w14:paraId="1DA0BDEC" w14:textId="77777777" w:rsidR="005667DC" w:rsidRPr="001A0144" w:rsidRDefault="005667DC" w:rsidP="00885647">
      <w:pPr>
        <w:pStyle w:val="Numberlist"/>
      </w:pPr>
      <w:r w:rsidRPr="001A0144">
        <w:t>Close the Config window.</w:t>
      </w:r>
    </w:p>
    <w:p w14:paraId="3AA2D3B0" w14:textId="77777777" w:rsidR="005667DC" w:rsidRPr="001A0144" w:rsidRDefault="005667DC" w:rsidP="005667DC">
      <w:pPr>
        <w:spacing w:before="0" w:after="160" w:line="259" w:lineRule="auto"/>
        <w:rPr>
          <w:b/>
          <w:bCs/>
          <w:u w:val="single"/>
        </w:rPr>
      </w:pPr>
    </w:p>
    <w:p w14:paraId="139FCF52" w14:textId="77777777" w:rsidR="005667DC" w:rsidRPr="001A0144" w:rsidRDefault="005667DC" w:rsidP="00632A22">
      <w:pPr>
        <w:numPr>
          <w:ilvl w:val="0"/>
          <w:numId w:val="15"/>
        </w:numPr>
        <w:spacing w:before="0" w:after="160" w:line="259" w:lineRule="auto"/>
        <w:rPr>
          <w:b/>
          <w:bCs/>
        </w:rPr>
      </w:pPr>
      <w:bookmarkStart w:id="6" w:name="_Toc31899612"/>
      <w:r w:rsidRPr="001A0144">
        <w:rPr>
          <w:b/>
          <w:bCs/>
        </w:rPr>
        <w:t>Introducing the Default Gateway</w:t>
      </w:r>
      <w:bookmarkEnd w:id="6"/>
    </w:p>
    <w:p w14:paraId="74E14218" w14:textId="77777777" w:rsidR="005667DC" w:rsidRPr="001A0144" w:rsidRDefault="005667DC" w:rsidP="005667DC">
      <w:pPr>
        <w:spacing w:before="0" w:after="160" w:line="259" w:lineRule="auto"/>
      </w:pPr>
      <w:r w:rsidRPr="001A0144">
        <w:t>All device interfaces are now connected and configured.</w:t>
      </w:r>
    </w:p>
    <w:p w14:paraId="1895F519" w14:textId="77777777" w:rsidR="00885647" w:rsidRDefault="005667DC" w:rsidP="00632A22">
      <w:pPr>
        <w:pStyle w:val="Numberlist"/>
        <w:numPr>
          <w:ilvl w:val="0"/>
          <w:numId w:val="40"/>
        </w:numPr>
      </w:pPr>
      <w:r w:rsidRPr="001A0144">
        <w:t>Ping PC1 to PC5</w:t>
      </w:r>
    </w:p>
    <w:p w14:paraId="00B19399" w14:textId="5D336AD2" w:rsidR="005667DC" w:rsidRPr="001A0144" w:rsidRDefault="005667DC" w:rsidP="00885647">
      <w:pPr>
        <w:pStyle w:val="Numberlist"/>
        <w:numPr>
          <w:ilvl w:val="0"/>
          <w:numId w:val="0"/>
        </w:numPr>
        <w:ind w:left="851"/>
      </w:pPr>
      <w:r w:rsidRPr="001A0144">
        <w:t>Successful: Yes/No?</w:t>
      </w:r>
    </w:p>
    <w:p w14:paraId="6D310176" w14:textId="77777777" w:rsidR="00885647" w:rsidRDefault="005667DC" w:rsidP="00885647">
      <w:pPr>
        <w:pStyle w:val="Numberlist"/>
      </w:pPr>
      <w:r w:rsidRPr="001A0144">
        <w:t>Ping PC1 to Router</w:t>
      </w:r>
    </w:p>
    <w:p w14:paraId="3778183E" w14:textId="33B977AD" w:rsidR="005667DC" w:rsidRPr="001A0144" w:rsidRDefault="005667DC" w:rsidP="00885647">
      <w:pPr>
        <w:pStyle w:val="Numberlist"/>
        <w:numPr>
          <w:ilvl w:val="0"/>
          <w:numId w:val="0"/>
        </w:numPr>
        <w:ind w:left="851"/>
      </w:pPr>
      <w:r w:rsidRPr="001A0144">
        <w:t>Successful: Yes/No?</w:t>
      </w:r>
    </w:p>
    <w:p w14:paraId="1546DD31" w14:textId="0B1CDD83" w:rsidR="005667DC" w:rsidRPr="001A0144" w:rsidRDefault="005667DC" w:rsidP="00885647">
      <w:pPr>
        <w:pStyle w:val="Numberlist"/>
      </w:pPr>
      <w:r w:rsidRPr="001A0144">
        <w:t>Ping PC11 to PC15</w:t>
      </w:r>
      <w:r w:rsidRPr="001A0144">
        <w:br/>
        <w:t>Successful: Yes/No?</w:t>
      </w:r>
    </w:p>
    <w:p w14:paraId="5AA0577F" w14:textId="6D6A8F4D" w:rsidR="005667DC" w:rsidRPr="001A0144" w:rsidRDefault="005667DC" w:rsidP="00885647">
      <w:pPr>
        <w:pStyle w:val="Numberlist"/>
      </w:pPr>
      <w:r w:rsidRPr="001A0144">
        <w:t>Ping PC11 to Router</w:t>
      </w:r>
      <w:r w:rsidRPr="001A0144">
        <w:br/>
        <w:t>Successful: Yes/No?</w:t>
      </w:r>
    </w:p>
    <w:p w14:paraId="544993E7" w14:textId="2C087D54" w:rsidR="005667DC" w:rsidRPr="001A0144" w:rsidRDefault="005667DC" w:rsidP="00885647">
      <w:pPr>
        <w:pStyle w:val="Numberlist"/>
      </w:pPr>
      <w:r w:rsidRPr="001A0144">
        <w:t>Ping PC1 to PC11</w:t>
      </w:r>
      <w:r w:rsidRPr="001A0144">
        <w:br/>
        <w:t>Successful: Yes/No?</w:t>
      </w:r>
    </w:p>
    <w:p w14:paraId="25BBECEC" w14:textId="006E3ED3" w:rsidR="005667DC" w:rsidRPr="001A0144" w:rsidRDefault="005667DC" w:rsidP="005667DC">
      <w:pPr>
        <w:spacing w:before="0" w:after="160" w:line="259" w:lineRule="auto"/>
      </w:pPr>
      <w:r w:rsidRPr="001A0144">
        <w:t>You appear to be able to connect to devices within each network, but you were not successful when trying to connect to the other network.</w:t>
      </w:r>
    </w:p>
    <w:p w14:paraId="357CD1B5" w14:textId="77777777" w:rsidR="005667DC" w:rsidRPr="001A0144" w:rsidRDefault="005667DC" w:rsidP="005667DC">
      <w:pPr>
        <w:spacing w:before="0" w:after="160" w:line="259" w:lineRule="auto"/>
      </w:pPr>
      <w:r w:rsidRPr="001A0144">
        <w:t>All devices are aware of their connections, but they have no idea where they should go, or who they should ask when trying to connect to another network.</w:t>
      </w:r>
    </w:p>
    <w:p w14:paraId="1085DA88" w14:textId="4D5E4B32" w:rsidR="005667DC" w:rsidRPr="001A0144" w:rsidRDefault="005667DC" w:rsidP="005667DC">
      <w:pPr>
        <w:spacing w:before="0" w:after="160" w:line="259" w:lineRule="auto"/>
      </w:pPr>
      <w:r w:rsidRPr="001A0144">
        <w:t>This is where the Default Gateway can help. It opens the door to other networks. Therefore, every device needs to know where the entrance/exit can be found.</w:t>
      </w:r>
    </w:p>
    <w:p w14:paraId="535439D2" w14:textId="5D7636B9" w:rsidR="005667DC" w:rsidRDefault="005667DC" w:rsidP="005667DC">
      <w:pPr>
        <w:spacing w:before="0" w:after="160" w:line="259" w:lineRule="auto"/>
      </w:pPr>
      <w:r w:rsidRPr="001A0144">
        <w:t xml:space="preserve">Let’s see what happens when you configure each device with the Default Gateway. Only the PCs in Network 0 and Network 1 need this information. </w:t>
      </w:r>
    </w:p>
    <w:p w14:paraId="5837E630" w14:textId="77777777" w:rsidR="001C28F0" w:rsidRPr="00836AA0" w:rsidRDefault="001C28F0" w:rsidP="005667DC">
      <w:pPr>
        <w:spacing w:before="0" w:after="160" w:line="259" w:lineRule="auto"/>
      </w:pPr>
    </w:p>
    <w:p w14:paraId="613B0BEC" w14:textId="77777777" w:rsidR="005667DC" w:rsidRPr="001A0144" w:rsidRDefault="005667DC" w:rsidP="00632A22">
      <w:pPr>
        <w:numPr>
          <w:ilvl w:val="0"/>
          <w:numId w:val="15"/>
        </w:numPr>
        <w:spacing w:before="0" w:after="160" w:line="259" w:lineRule="auto"/>
        <w:rPr>
          <w:b/>
          <w:bCs/>
        </w:rPr>
      </w:pPr>
      <w:bookmarkStart w:id="7" w:name="_Toc31899613"/>
      <w:r w:rsidRPr="001A0144">
        <w:rPr>
          <w:b/>
          <w:bCs/>
        </w:rPr>
        <w:t>Configure a device with the Default Gateway</w:t>
      </w:r>
      <w:bookmarkEnd w:id="7"/>
    </w:p>
    <w:p w14:paraId="60A50B3F" w14:textId="1B1E4AE6" w:rsidR="005667DC" w:rsidRPr="001A0144" w:rsidRDefault="005667DC" w:rsidP="00632A22">
      <w:pPr>
        <w:pStyle w:val="Numberlist"/>
        <w:numPr>
          <w:ilvl w:val="0"/>
          <w:numId w:val="41"/>
        </w:numPr>
      </w:pPr>
      <w:r w:rsidRPr="001A0144">
        <w:t>Select PC1&gt;Desktop&gt;IP Configuration</w:t>
      </w:r>
      <w:r w:rsidR="00836AA0" w:rsidRPr="00836AA0">
        <w:t>.</w:t>
      </w:r>
    </w:p>
    <w:p w14:paraId="36FA05CD" w14:textId="77777777" w:rsidR="00836AA0" w:rsidRDefault="005667DC" w:rsidP="00836AA0">
      <w:pPr>
        <w:pStyle w:val="Numberlist"/>
      </w:pPr>
      <w:r w:rsidRPr="001A0144">
        <w:t>In the IP Configuration window, enter the value of the Routers FastEthernet0/0 IP address:</w:t>
      </w:r>
    </w:p>
    <w:p w14:paraId="14EB7370" w14:textId="6C6D44EC" w:rsidR="005667DC" w:rsidRPr="001A0144" w:rsidRDefault="005667DC" w:rsidP="00836AA0">
      <w:pPr>
        <w:pStyle w:val="Bulletlist2"/>
      </w:pPr>
      <w:r w:rsidRPr="001A0144">
        <w:t>Default Gateway:</w:t>
      </w:r>
      <w:r w:rsidRPr="001A0144">
        <w:tab/>
        <w:t xml:space="preserve">192.168.0.254 </w:t>
      </w:r>
    </w:p>
    <w:p w14:paraId="6BA2640E" w14:textId="58C52596" w:rsidR="005667DC" w:rsidRPr="001A0144" w:rsidRDefault="005667DC" w:rsidP="00836AA0">
      <w:pPr>
        <w:pStyle w:val="Numberlist"/>
      </w:pPr>
      <w:r w:rsidRPr="001A0144">
        <w:t>Close the window</w:t>
      </w:r>
      <w:r w:rsidR="00836AA0">
        <w:t>.</w:t>
      </w:r>
    </w:p>
    <w:p w14:paraId="150698A9" w14:textId="1E3FD332" w:rsidR="005667DC" w:rsidRPr="001A0144" w:rsidRDefault="005667DC" w:rsidP="00836AA0">
      <w:pPr>
        <w:pStyle w:val="Numberlist"/>
      </w:pPr>
      <w:r w:rsidRPr="001A0144">
        <w:lastRenderedPageBreak/>
        <w:t>Repeat steps 1 to 3 for PCs 2 to 5</w:t>
      </w:r>
      <w:r w:rsidR="00836AA0">
        <w:t>.</w:t>
      </w:r>
    </w:p>
    <w:p w14:paraId="65B69480" w14:textId="1195E7A1" w:rsidR="005667DC" w:rsidRPr="001A0144" w:rsidRDefault="005667DC" w:rsidP="00836AA0">
      <w:pPr>
        <w:pStyle w:val="Numberlist"/>
      </w:pPr>
      <w:r w:rsidRPr="001A0144">
        <w:t>Again, repeat steps 1 to 3 for PCs 11 to 15 making sure you use the value of the routers FastEthernet1/0 IP address</w:t>
      </w:r>
      <w:r w:rsidR="00836AA0">
        <w:t>.</w:t>
      </w:r>
    </w:p>
    <w:p w14:paraId="286BECEF" w14:textId="77777777" w:rsidR="005667DC" w:rsidRPr="001A0144" w:rsidRDefault="005667DC" w:rsidP="005667DC">
      <w:pPr>
        <w:spacing w:before="0" w:after="160" w:line="259" w:lineRule="auto"/>
      </w:pPr>
      <w:r w:rsidRPr="001A0144">
        <w:t>If your configuration settings are all correct, you should see the following score:</w:t>
      </w:r>
    </w:p>
    <w:p w14:paraId="4F6D5F05" w14:textId="77777777" w:rsidR="005667DC" w:rsidRPr="001A0144" w:rsidRDefault="005667DC" w:rsidP="005667DC">
      <w:pPr>
        <w:spacing w:before="0" w:after="160" w:line="259" w:lineRule="auto"/>
        <w:rPr>
          <w:b/>
          <w:bCs/>
          <w:u w:val="single"/>
        </w:rPr>
      </w:pPr>
      <w:r w:rsidRPr="001A0144">
        <w:rPr>
          <w:b/>
          <w:bCs/>
          <w:noProof/>
          <w:u w:val="single"/>
        </w:rPr>
        <w:drawing>
          <wp:inline distT="0" distB="0" distL="0" distR="0" wp14:anchorId="37651938" wp14:editId="4A644968">
            <wp:extent cx="5085714" cy="476190"/>
            <wp:effectExtent l="0" t="0" r="1270" b="635"/>
            <wp:docPr id="8" name="Picture 8" descr="A screenshot of the score results. Time elapsed is 3 minutes and 56 seconds. Completion is 10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the score results. Time elapsed is 3 minutes and 56 seconds. Completion is 100%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269F" w14:textId="77777777" w:rsidR="005667DC" w:rsidRPr="001A0144" w:rsidRDefault="005667DC" w:rsidP="005667DC">
      <w:pPr>
        <w:spacing w:before="0" w:after="160" w:line="259" w:lineRule="auto"/>
        <w:rPr>
          <w:b/>
          <w:bCs/>
        </w:rPr>
      </w:pPr>
      <w:r w:rsidRPr="001A0144">
        <w:rPr>
          <w:b/>
          <w:bCs/>
        </w:rPr>
        <w:t>Investigate and resolve any issues before continuing.</w:t>
      </w:r>
    </w:p>
    <w:p w14:paraId="724D7980" w14:textId="77777777" w:rsidR="005667DC" w:rsidRPr="001A0144" w:rsidRDefault="005667DC" w:rsidP="005667DC">
      <w:pPr>
        <w:spacing w:before="0" w:after="160" w:line="259" w:lineRule="auto"/>
        <w:rPr>
          <w:b/>
          <w:bCs/>
          <w:u w:val="single"/>
        </w:rPr>
      </w:pPr>
    </w:p>
    <w:p w14:paraId="213B183E" w14:textId="77777777" w:rsidR="005667DC" w:rsidRPr="001A0144" w:rsidRDefault="005667DC" w:rsidP="00632A22">
      <w:pPr>
        <w:numPr>
          <w:ilvl w:val="0"/>
          <w:numId w:val="15"/>
        </w:numPr>
        <w:spacing w:before="0" w:after="160" w:line="259" w:lineRule="auto"/>
        <w:rPr>
          <w:b/>
          <w:bCs/>
        </w:rPr>
      </w:pPr>
      <w:bookmarkStart w:id="8" w:name="_Toc31899614"/>
      <w:r w:rsidRPr="001A0144">
        <w:rPr>
          <w:b/>
          <w:bCs/>
        </w:rPr>
        <w:t>Verify the connections</w:t>
      </w:r>
      <w:bookmarkEnd w:id="8"/>
    </w:p>
    <w:p w14:paraId="731DB5FF" w14:textId="77777777" w:rsidR="005667DC" w:rsidRPr="001A0144" w:rsidRDefault="005667DC" w:rsidP="005667DC">
      <w:pPr>
        <w:spacing w:before="0" w:after="160" w:line="259" w:lineRule="auto"/>
      </w:pPr>
      <w:r w:rsidRPr="001A0144">
        <w:t>In the lower right corner of the Packet Tracer interface are tabs to toggle between Realtime and Simulation mode.</w:t>
      </w:r>
    </w:p>
    <w:p w14:paraId="21EEF089" w14:textId="77777777" w:rsidR="005667DC" w:rsidRPr="001A0144" w:rsidRDefault="005667DC" w:rsidP="00632A22">
      <w:pPr>
        <w:pStyle w:val="Numberlist"/>
        <w:numPr>
          <w:ilvl w:val="0"/>
          <w:numId w:val="42"/>
        </w:numPr>
      </w:pPr>
      <w:r w:rsidRPr="001A0144">
        <w:t xml:space="preserve">Select the </w:t>
      </w:r>
      <w:r w:rsidRPr="00836AA0">
        <w:rPr>
          <w:b/>
          <w:bCs/>
        </w:rPr>
        <w:t>Simulation mode</w:t>
      </w:r>
      <w:r w:rsidRPr="001A0144">
        <w:t xml:space="preserve"> icon to switch from Realtime mode to Simulation mode.</w:t>
      </w:r>
    </w:p>
    <w:p w14:paraId="652BED86" w14:textId="77777777" w:rsidR="005667DC" w:rsidRPr="001A0144" w:rsidRDefault="005667DC" w:rsidP="00836AA0">
      <w:pPr>
        <w:pStyle w:val="Numberlist"/>
      </w:pPr>
      <w:r w:rsidRPr="001A0144">
        <w:t xml:space="preserve">Toggle the </w:t>
      </w:r>
      <w:r w:rsidRPr="001A0144">
        <w:rPr>
          <w:b/>
          <w:bCs/>
        </w:rPr>
        <w:t>Show All/None</w:t>
      </w:r>
      <w:r w:rsidRPr="001A0144">
        <w:t xml:space="preserve"> check box to set the visible filters list to none.</w:t>
      </w:r>
    </w:p>
    <w:p w14:paraId="700FFB92" w14:textId="77777777" w:rsidR="005667DC" w:rsidRPr="001A0144" w:rsidRDefault="005667DC" w:rsidP="00836AA0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Edit Filters</w:t>
      </w:r>
      <w:r w:rsidRPr="001A0144">
        <w:t xml:space="preserve">, </w:t>
      </w:r>
      <w:r w:rsidRPr="001A0144">
        <w:rPr>
          <w:b/>
          <w:bCs/>
        </w:rPr>
        <w:t>select</w:t>
      </w:r>
      <w:r w:rsidRPr="001A0144">
        <w:t xml:space="preserve"> ICMP, which can be found under the IPv4 tab.</w:t>
      </w:r>
    </w:p>
    <w:p w14:paraId="42370163" w14:textId="77777777" w:rsidR="005667DC" w:rsidRPr="001A0144" w:rsidRDefault="005667DC" w:rsidP="00836AA0">
      <w:pPr>
        <w:pStyle w:val="Numberlist"/>
      </w:pPr>
      <w:r w:rsidRPr="001A0144">
        <w:t xml:space="preserve">Close the </w:t>
      </w:r>
      <w:r w:rsidRPr="001A0144">
        <w:rPr>
          <w:b/>
          <w:bCs/>
        </w:rPr>
        <w:t>Edit ACL Filters</w:t>
      </w:r>
      <w:r w:rsidRPr="001A0144">
        <w:t xml:space="preserve"> window. The Visible Events should now display ICMP only.</w:t>
      </w:r>
    </w:p>
    <w:p w14:paraId="7180451E" w14:textId="77777777" w:rsidR="005667DC" w:rsidRPr="001A0144" w:rsidRDefault="005667DC" w:rsidP="00836AA0">
      <w:pPr>
        <w:pStyle w:val="Numberlist"/>
      </w:pPr>
      <w:r w:rsidRPr="001A0144">
        <w:t xml:space="preserve">Open the </w:t>
      </w:r>
      <w:r w:rsidRPr="001A0144">
        <w:rPr>
          <w:b/>
          <w:bCs/>
        </w:rPr>
        <w:t>PDU List Window</w:t>
      </w:r>
      <w:r w:rsidRPr="001A0144">
        <w:t xml:space="preserve"> by clicking on the left arrow at the very bottom of the screen.</w:t>
      </w:r>
    </w:p>
    <w:p w14:paraId="40132752" w14:textId="77777777" w:rsidR="00A15411" w:rsidRPr="001A0144" w:rsidRDefault="005667DC" w:rsidP="00836AA0">
      <w:pPr>
        <w:pStyle w:val="Numberlist"/>
      </w:pPr>
      <w:r w:rsidRPr="001A0144">
        <w:t xml:space="preserve">Select the </w:t>
      </w:r>
      <w:r w:rsidRPr="001A0144">
        <w:rPr>
          <w:b/>
          <w:bCs/>
        </w:rPr>
        <w:t>Delete</w:t>
      </w:r>
      <w:r w:rsidRPr="001A0144">
        <w:t xml:space="preserve"> button to remove any existing PDUs from the list.</w:t>
      </w:r>
    </w:p>
    <w:p w14:paraId="39D85320" w14:textId="0BE8201C" w:rsidR="00A15411" w:rsidRPr="001A0144" w:rsidRDefault="00A15411" w:rsidP="00836AA0">
      <w:pPr>
        <w:pStyle w:val="Numberlist"/>
      </w:pPr>
      <w:r w:rsidRPr="001A0144">
        <w:t xml:space="preserve">Select a simple PDU by selecting the closed envelope </w:t>
      </w:r>
      <w:r w:rsidRPr="001A0144">
        <w:rPr>
          <w:noProof/>
        </w:rPr>
        <w:drawing>
          <wp:inline distT="0" distB="0" distL="0" distR="0" wp14:anchorId="0EC0AA72" wp14:editId="10578F3D">
            <wp:extent cx="247619" cy="219048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144">
        <w:t xml:space="preserve"> on the top horizontal toolbar. Move your cursor to the display area of your screen.</w:t>
      </w:r>
    </w:p>
    <w:p w14:paraId="3AF9C067" w14:textId="60C39432" w:rsidR="00A15411" w:rsidRPr="001A0144" w:rsidRDefault="00A15411" w:rsidP="00836AA0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PC1</w:t>
      </w:r>
      <w:r w:rsidRPr="001A0144">
        <w:t xml:space="preserve"> to establish the source. Move your cursor to </w:t>
      </w:r>
      <w:r w:rsidRPr="001A0144">
        <w:rPr>
          <w:b/>
          <w:bCs/>
        </w:rPr>
        <w:t>PC11</w:t>
      </w:r>
      <w:r w:rsidRPr="001A0144">
        <w:t xml:space="preserve"> and select to establish the destination.</w:t>
      </w:r>
    </w:p>
    <w:p w14:paraId="1A56F7BA" w14:textId="23EB84C4" w:rsidR="00A15411" w:rsidRPr="001A0144" w:rsidRDefault="00A15411" w:rsidP="00836AA0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Auto Capture / Play</w:t>
      </w:r>
      <w:r w:rsidRPr="001A0144">
        <w:t xml:space="preserve"> from the Play Controls area of the Simulation Panel and observe the traffic generated by the Ping request.</w:t>
      </w:r>
    </w:p>
    <w:p w14:paraId="7C29E4E9" w14:textId="77777777" w:rsidR="00A15411" w:rsidRPr="001A0144" w:rsidRDefault="00A15411" w:rsidP="00632A22">
      <w:pPr>
        <w:pStyle w:val="Numberlist"/>
        <w:numPr>
          <w:ilvl w:val="0"/>
          <w:numId w:val="43"/>
        </w:numPr>
      </w:pPr>
      <w:r w:rsidRPr="001A0144">
        <w:t xml:space="preserve">Repeat the test for the following: </w:t>
      </w:r>
    </w:p>
    <w:p w14:paraId="75250DF0" w14:textId="77777777" w:rsidR="00A15411" w:rsidRPr="001A0144" w:rsidRDefault="00A15411" w:rsidP="00632A22">
      <w:pPr>
        <w:numPr>
          <w:ilvl w:val="1"/>
          <w:numId w:val="14"/>
        </w:numPr>
        <w:spacing w:before="0" w:after="160" w:line="259" w:lineRule="auto"/>
      </w:pPr>
      <w:r w:rsidRPr="001A0144">
        <w:t xml:space="preserve">Source: </w:t>
      </w:r>
      <w:r w:rsidRPr="001A0144">
        <w:rPr>
          <w:b/>
          <w:bCs/>
        </w:rPr>
        <w:t>PC12</w:t>
      </w:r>
    </w:p>
    <w:p w14:paraId="156A58EA" w14:textId="0164051E" w:rsidR="00A15411" w:rsidRPr="001A0144" w:rsidRDefault="00A15411" w:rsidP="00632A22">
      <w:pPr>
        <w:numPr>
          <w:ilvl w:val="1"/>
          <w:numId w:val="14"/>
        </w:numPr>
        <w:spacing w:before="0" w:after="160" w:line="259" w:lineRule="auto"/>
        <w:rPr>
          <w:b/>
          <w:bCs/>
        </w:rPr>
      </w:pPr>
      <w:r w:rsidRPr="001A0144">
        <w:t xml:space="preserve">Destination: </w:t>
      </w:r>
      <w:r w:rsidRPr="001A0144">
        <w:rPr>
          <w:b/>
          <w:bCs/>
        </w:rPr>
        <w:t>PC2</w:t>
      </w:r>
    </w:p>
    <w:p w14:paraId="116D308D" w14:textId="32BC8911" w:rsidR="00A15411" w:rsidRPr="001A0144" w:rsidRDefault="00A15411" w:rsidP="001C28F0">
      <w:pPr>
        <w:pStyle w:val="Numberlist"/>
      </w:pPr>
      <w:r w:rsidRPr="001A0144">
        <w:t>Summarise your observations</w:t>
      </w:r>
      <w:r w:rsidR="001C28F0">
        <w:t>.</w:t>
      </w:r>
    </w:p>
    <w:p w14:paraId="7210C78B" w14:textId="37BFAA63" w:rsidR="00A15411" w:rsidRPr="001A0144" w:rsidRDefault="00A15411" w:rsidP="00A15411">
      <w:pPr>
        <w:spacing w:before="0" w:after="160" w:line="259" w:lineRule="auto"/>
      </w:pPr>
    </w:p>
    <w:p w14:paraId="1081AA23" w14:textId="77777777" w:rsidR="001C28F0" w:rsidRDefault="001C28F0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7082D704" w14:textId="7386AC01" w:rsidR="00A15411" w:rsidRPr="001A0144" w:rsidRDefault="00A15411" w:rsidP="00FE4C39">
      <w:pPr>
        <w:pStyle w:val="Heading2"/>
        <w:numPr>
          <w:ilvl w:val="0"/>
          <w:numId w:val="0"/>
        </w:numPr>
      </w:pPr>
      <w:r w:rsidRPr="001A0144">
        <w:lastRenderedPageBreak/>
        <w:t>Activity 1</w:t>
      </w:r>
      <w:r w:rsidR="00FE4C39" w:rsidRPr="001A0144">
        <w:t>6</w:t>
      </w:r>
      <w:r w:rsidRPr="001A0144">
        <w:t xml:space="preserve">: IPv6 Q&amp;A </w:t>
      </w:r>
    </w:p>
    <w:p w14:paraId="6A6F9D70" w14:textId="77777777" w:rsidR="001C28F0" w:rsidRDefault="001C28F0" w:rsidP="001C28F0">
      <w:pPr>
        <w:pStyle w:val="Numberlist"/>
        <w:numPr>
          <w:ilvl w:val="0"/>
          <w:numId w:val="0"/>
        </w:numPr>
        <w:ind w:left="851"/>
      </w:pPr>
    </w:p>
    <w:p w14:paraId="667FA225" w14:textId="66446F52" w:rsidR="00A15411" w:rsidRPr="001A0144" w:rsidRDefault="00A15411" w:rsidP="00632A22">
      <w:pPr>
        <w:pStyle w:val="Numberlist"/>
        <w:numPr>
          <w:ilvl w:val="0"/>
          <w:numId w:val="44"/>
        </w:numPr>
      </w:pPr>
      <w:r w:rsidRPr="001A0144">
        <w:t>What is IPv6, and why was it developed?</w:t>
      </w:r>
    </w:p>
    <w:p w14:paraId="497C62A5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43E141C9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33A5A0CD" w14:textId="77777777" w:rsidR="00A15411" w:rsidRPr="001A0144" w:rsidRDefault="00A15411" w:rsidP="001C28F0">
      <w:pPr>
        <w:pStyle w:val="Numberlist"/>
      </w:pPr>
      <w:r w:rsidRPr="001A0144">
        <w:t>How does IPv6 differ from IPv4?</w:t>
      </w:r>
    </w:p>
    <w:p w14:paraId="741697B6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21C706A6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6B56C693" w14:textId="77777777" w:rsidR="00A15411" w:rsidRPr="001A0144" w:rsidRDefault="00A15411" w:rsidP="001C28F0">
      <w:pPr>
        <w:pStyle w:val="Numberlist"/>
      </w:pPr>
      <w:r w:rsidRPr="001A0144">
        <w:t>What are the main advantages of IPv6 over IPv4?</w:t>
      </w:r>
    </w:p>
    <w:p w14:paraId="7B0CDF0C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37D5D40F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2135114D" w14:textId="77777777" w:rsidR="00A15411" w:rsidRPr="001A0144" w:rsidRDefault="00A15411" w:rsidP="001C28F0">
      <w:pPr>
        <w:pStyle w:val="Numberlist"/>
      </w:pPr>
      <w:r w:rsidRPr="001A0144">
        <w:t>What is the structure of an IPv6 address?</w:t>
      </w:r>
    </w:p>
    <w:p w14:paraId="0BE58640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7F5BFF77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07647D9B" w14:textId="77777777" w:rsidR="00A15411" w:rsidRPr="001A0144" w:rsidRDefault="00A15411" w:rsidP="001C28F0">
      <w:pPr>
        <w:pStyle w:val="Numberlist"/>
      </w:pPr>
      <w:r w:rsidRPr="001A0144">
        <w:t>How many bits are in an IPv6 address?</w:t>
      </w:r>
    </w:p>
    <w:p w14:paraId="35336313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0F6C997C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5448EBC2" w14:textId="77777777" w:rsidR="00A15411" w:rsidRPr="001A0144" w:rsidRDefault="00A15411" w:rsidP="001C28F0">
      <w:pPr>
        <w:pStyle w:val="Numberlist"/>
      </w:pPr>
      <w:r w:rsidRPr="001A0144">
        <w:t>What are the different types of IPv6 addresses?</w:t>
      </w:r>
    </w:p>
    <w:p w14:paraId="0C8956C8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0BD30050" w14:textId="77777777" w:rsidR="00A15411" w:rsidRPr="001A0144" w:rsidRDefault="00A15411" w:rsidP="001C28F0">
      <w:pPr>
        <w:pStyle w:val="Numberlist"/>
        <w:numPr>
          <w:ilvl w:val="0"/>
          <w:numId w:val="0"/>
        </w:numPr>
        <w:ind w:left="851"/>
      </w:pPr>
    </w:p>
    <w:p w14:paraId="38BFC5BE" w14:textId="77777777" w:rsidR="00A15411" w:rsidRPr="001A0144" w:rsidRDefault="00A15411" w:rsidP="001C28F0">
      <w:pPr>
        <w:pStyle w:val="Numberlist"/>
      </w:pPr>
      <w:r w:rsidRPr="001A0144">
        <w:t>What is the purpose of the link-local address in IPv6?</w:t>
      </w:r>
    </w:p>
    <w:p w14:paraId="3011EB35" w14:textId="77777777" w:rsidR="00A15411" w:rsidRPr="001A0144" w:rsidRDefault="00A15411" w:rsidP="00A15411">
      <w:pPr>
        <w:rPr>
          <w:b/>
          <w:bCs/>
          <w:u w:val="single"/>
        </w:rPr>
      </w:pPr>
    </w:p>
    <w:p w14:paraId="3A791A49" w14:textId="77777777" w:rsidR="00A15411" w:rsidRPr="001A0144" w:rsidRDefault="00A15411" w:rsidP="00A15411">
      <w:pPr>
        <w:rPr>
          <w:b/>
          <w:bCs/>
          <w:u w:val="single"/>
        </w:rPr>
      </w:pPr>
    </w:p>
    <w:p w14:paraId="52F227AD" w14:textId="77777777" w:rsidR="00A15411" w:rsidRPr="001A0144" w:rsidRDefault="00A15411" w:rsidP="00A15411">
      <w:pPr>
        <w:rPr>
          <w:b/>
          <w:bCs/>
          <w:u w:val="single"/>
        </w:rPr>
      </w:pPr>
    </w:p>
    <w:p w14:paraId="2EE90ACA" w14:textId="77777777" w:rsidR="00A15411" w:rsidRPr="001A0144" w:rsidRDefault="00A15411" w:rsidP="00A15411">
      <w:pPr>
        <w:rPr>
          <w:b/>
          <w:bCs/>
          <w:u w:val="single"/>
        </w:rPr>
      </w:pPr>
    </w:p>
    <w:p w14:paraId="3D4FB349" w14:textId="77777777" w:rsidR="00A15411" w:rsidRPr="001A0144" w:rsidRDefault="00A15411" w:rsidP="00A15411">
      <w:pPr>
        <w:rPr>
          <w:b/>
          <w:bCs/>
          <w:u w:val="single"/>
        </w:rPr>
      </w:pPr>
      <w:r w:rsidRPr="001A0144">
        <w:rPr>
          <w:b/>
          <w:bCs/>
          <w:u w:val="single"/>
        </w:rPr>
        <w:br w:type="page"/>
      </w:r>
    </w:p>
    <w:p w14:paraId="359DD16F" w14:textId="08D07562" w:rsidR="00A15411" w:rsidRPr="001A0144" w:rsidRDefault="00A15411" w:rsidP="00A15411">
      <w:pPr>
        <w:pStyle w:val="Heading2"/>
        <w:numPr>
          <w:ilvl w:val="0"/>
          <w:numId w:val="0"/>
        </w:numPr>
      </w:pPr>
      <w:r w:rsidRPr="001A0144">
        <w:lastRenderedPageBreak/>
        <w:t>Activity 1</w:t>
      </w:r>
      <w:r w:rsidR="00FE4C39" w:rsidRPr="001A0144">
        <w:t>7</w:t>
      </w:r>
      <w:r w:rsidRPr="001A0144">
        <w:t>: DNS practical</w:t>
      </w:r>
    </w:p>
    <w:p w14:paraId="027867F8" w14:textId="3218054E" w:rsidR="00A15411" w:rsidRPr="001A0144" w:rsidRDefault="00A15411" w:rsidP="00A15411">
      <w:pPr>
        <w:rPr>
          <w:b/>
          <w:bCs/>
          <w:u w:val="single"/>
        </w:rPr>
      </w:pPr>
      <w:r w:rsidRPr="001A0144">
        <w:t>Open Packet Tracer along with the ‘</w:t>
      </w:r>
      <w:r w:rsidRPr="001A0144">
        <w:rPr>
          <w:b/>
          <w:bCs/>
        </w:rPr>
        <w:t xml:space="preserve">Packet Tracer DNS </w:t>
      </w:r>
      <w:proofErr w:type="spellStart"/>
      <w:r w:rsidRPr="001A0144">
        <w:rPr>
          <w:b/>
          <w:bCs/>
        </w:rPr>
        <w:t>Server.PKA</w:t>
      </w:r>
      <w:proofErr w:type="spellEnd"/>
      <w:r w:rsidRPr="001A0144">
        <w:t>’ file and apply your resolution.</w:t>
      </w:r>
    </w:p>
    <w:p w14:paraId="603943FF" w14:textId="77777777" w:rsidR="00A15411" w:rsidRDefault="00A15411" w:rsidP="00A15411">
      <w:r w:rsidRPr="001A0144">
        <w:t>This simulation activity will introduce you to DNS, where you will create a DNS record to point to a web server and verify the functionality. You will then use Packet Tracer Simulation mode to examine the associated PDUs.</w:t>
      </w:r>
    </w:p>
    <w:p w14:paraId="7B86D1A5" w14:textId="77777777" w:rsidR="001C28F0" w:rsidRPr="001A0144" w:rsidRDefault="001C28F0" w:rsidP="00A15411"/>
    <w:p w14:paraId="0FF2829B" w14:textId="77777777" w:rsidR="00A15411" w:rsidRPr="001A0144" w:rsidRDefault="00A15411" w:rsidP="00A15411">
      <w:pPr>
        <w:rPr>
          <w:b/>
          <w:bCs/>
        </w:rPr>
      </w:pPr>
      <w:bookmarkStart w:id="9" w:name="_Toc31965612"/>
      <w:r w:rsidRPr="001A0144">
        <w:rPr>
          <w:b/>
          <w:bCs/>
        </w:rPr>
        <w:t>Topology</w:t>
      </w:r>
      <w:bookmarkEnd w:id="9"/>
      <w:r w:rsidRPr="001A0144">
        <w:rPr>
          <w:b/>
          <w:bCs/>
        </w:rPr>
        <w:t>:</w:t>
      </w:r>
    </w:p>
    <w:p w14:paraId="65892D2D" w14:textId="77777777" w:rsidR="00A15411" w:rsidRPr="001A0144" w:rsidRDefault="00A15411" w:rsidP="00A15411">
      <w:r w:rsidRPr="001A0144">
        <w:rPr>
          <w:noProof/>
        </w:rPr>
        <w:drawing>
          <wp:inline distT="0" distB="0" distL="0" distR="0" wp14:anchorId="3FCB975E" wp14:editId="0CA98B04">
            <wp:extent cx="5731510" cy="3590925"/>
            <wp:effectExtent l="0" t="0" r="2540" b="9525"/>
            <wp:docPr id="437244590" name="Picture 437244590" descr="A screenshot of the network topology for activity 17 - open the activity PKA file in Packet Tracer for more detail on the topolog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4590" name="Picture 437244590" descr="A screenshot of the network topology for activity 17 - open the activity PKA file in Packet Tracer for more detail on the topology. 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261" w14:textId="03E825DF" w:rsidR="00A15411" w:rsidRPr="001C28F0" w:rsidRDefault="001C28F0" w:rsidP="001C28F0">
      <w:pPr>
        <w:rPr>
          <w:b/>
          <w:bCs/>
        </w:rPr>
      </w:pPr>
      <w:bookmarkStart w:id="10" w:name="_Toc31965613"/>
      <w:r w:rsidRPr="001C28F0">
        <w:rPr>
          <w:b/>
          <w:bCs/>
        </w:rPr>
        <w:t xml:space="preserve">A. </w:t>
      </w:r>
      <w:r w:rsidR="00A15411" w:rsidRPr="001C28F0">
        <w:rPr>
          <w:b/>
          <w:bCs/>
        </w:rPr>
        <w:t>Add and connect the sever to the network</w:t>
      </w:r>
      <w:bookmarkEnd w:id="10"/>
    </w:p>
    <w:p w14:paraId="70A8F6D1" w14:textId="77777777" w:rsidR="00A15411" w:rsidRPr="001A0144" w:rsidRDefault="00A15411" w:rsidP="00632A22">
      <w:pPr>
        <w:pStyle w:val="Numberlist"/>
        <w:numPr>
          <w:ilvl w:val="0"/>
          <w:numId w:val="45"/>
        </w:numPr>
      </w:pPr>
      <w:r w:rsidRPr="001A0144">
        <w:t xml:space="preserve">Select </w:t>
      </w:r>
      <w:r w:rsidRPr="001C28F0">
        <w:rPr>
          <w:b/>
          <w:bCs/>
        </w:rPr>
        <w:t>End Devices</w:t>
      </w:r>
      <w:r w:rsidRPr="001A0144">
        <w:t xml:space="preserve"> from the options in the bottom left-hand corner. Drag and drop a Server  </w:t>
      </w:r>
      <w:r w:rsidRPr="001A0144">
        <w:rPr>
          <w:noProof/>
        </w:rPr>
        <w:drawing>
          <wp:inline distT="0" distB="0" distL="0" distR="0" wp14:anchorId="016B41DB" wp14:editId="0ACA1022">
            <wp:extent cx="333333" cy="333333"/>
            <wp:effectExtent l="0" t="0" r="0" b="0"/>
            <wp:docPr id="339792460" name="Picture 339792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144">
        <w:t xml:space="preserve">  into your network. </w:t>
      </w:r>
    </w:p>
    <w:p w14:paraId="1D119921" w14:textId="77777777" w:rsidR="00A15411" w:rsidRPr="001A0144" w:rsidRDefault="00A15411" w:rsidP="001C28F0">
      <w:pPr>
        <w:pStyle w:val="Numberlist"/>
      </w:pPr>
      <w:r w:rsidRPr="001A0144">
        <w:t xml:space="preserve">Rename the Server: </w:t>
      </w:r>
      <w:r w:rsidRPr="001A0144">
        <w:rPr>
          <w:b/>
          <w:bCs/>
        </w:rPr>
        <w:t>DNS</w:t>
      </w:r>
    </w:p>
    <w:p w14:paraId="472C3B5D" w14:textId="250EEDAA" w:rsidR="00A15411" w:rsidRPr="001A0144" w:rsidRDefault="00A15411" w:rsidP="001C28F0">
      <w:pPr>
        <w:pStyle w:val="Numberlist"/>
      </w:pPr>
      <w:r w:rsidRPr="001A0144">
        <w:t>Select the correct cable and connect it to FastEthernet0/21 on Switch2</w:t>
      </w:r>
      <w:r w:rsidR="001C28F0">
        <w:t>.</w:t>
      </w:r>
    </w:p>
    <w:p w14:paraId="06EE375B" w14:textId="48C05B97" w:rsidR="00A15411" w:rsidRPr="001A0144" w:rsidRDefault="00A15411" w:rsidP="001C28F0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Server&gt;Desktop&gt;IP Configuration</w:t>
      </w:r>
      <w:r w:rsidR="001C28F0" w:rsidRPr="001C28F0">
        <w:t>.</w:t>
      </w:r>
    </w:p>
    <w:p w14:paraId="40874A91" w14:textId="77777777" w:rsidR="001C28F0" w:rsidRDefault="00A15411" w:rsidP="001C28F0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Static</w:t>
      </w:r>
      <w:r w:rsidRPr="001A0144">
        <w:t xml:space="preserve"> and add the following IP address details:</w:t>
      </w:r>
    </w:p>
    <w:p w14:paraId="54CEDA2F" w14:textId="77777777" w:rsidR="001C28F0" w:rsidRDefault="00A15411" w:rsidP="001C28F0">
      <w:pPr>
        <w:pStyle w:val="Bulletlist2"/>
      </w:pPr>
      <w:r w:rsidRPr="001A0144">
        <w:t>IP Address:</w:t>
      </w:r>
      <w:r w:rsidRPr="001A0144">
        <w:tab/>
      </w:r>
      <w:r w:rsidRPr="001A0144">
        <w:tab/>
        <w:t>192.168.0.200</w:t>
      </w:r>
    </w:p>
    <w:p w14:paraId="266F903F" w14:textId="77777777" w:rsidR="001C28F0" w:rsidRDefault="00A15411" w:rsidP="001C28F0">
      <w:pPr>
        <w:pStyle w:val="Bulletlist2"/>
      </w:pPr>
      <w:r w:rsidRPr="001A0144">
        <w:t>Subnet Mask:</w:t>
      </w:r>
      <w:r w:rsidRPr="001A0144">
        <w:tab/>
      </w:r>
      <w:r w:rsidRPr="001A0144">
        <w:tab/>
        <w:t>255.255.255.0</w:t>
      </w:r>
    </w:p>
    <w:p w14:paraId="5051269B" w14:textId="77777777" w:rsidR="001C28F0" w:rsidRDefault="00A15411" w:rsidP="001C28F0">
      <w:pPr>
        <w:pStyle w:val="Bulletlist2"/>
      </w:pPr>
      <w:r w:rsidRPr="001A0144">
        <w:lastRenderedPageBreak/>
        <w:t>Default Gateway:</w:t>
      </w:r>
      <w:r w:rsidRPr="001A0144">
        <w:tab/>
      </w:r>
      <w:r w:rsidRPr="001A0144">
        <w:tab/>
        <w:t>192.168.0.254</w:t>
      </w:r>
    </w:p>
    <w:p w14:paraId="4D90741B" w14:textId="77777777" w:rsidR="001C28F0" w:rsidRDefault="00A15411" w:rsidP="001C28F0">
      <w:pPr>
        <w:pStyle w:val="Bulletlist2"/>
      </w:pPr>
      <w:r w:rsidRPr="001A0144">
        <w:t>DNS Server:</w:t>
      </w:r>
      <w:r w:rsidRPr="001A0144">
        <w:tab/>
      </w:r>
      <w:r w:rsidRPr="001A0144">
        <w:tab/>
        <w:t>192.168.0.200</w:t>
      </w:r>
    </w:p>
    <w:p w14:paraId="7BCE45FE" w14:textId="1E1CAFC9" w:rsidR="00A15411" w:rsidRDefault="00A15411" w:rsidP="001C28F0">
      <w:pPr>
        <w:pStyle w:val="Numberlist"/>
      </w:pPr>
      <w:r w:rsidRPr="001A0144">
        <w:t>You should be able to ping the Server from other hosts in the network.</w:t>
      </w:r>
    </w:p>
    <w:p w14:paraId="2337FCB6" w14:textId="77777777" w:rsidR="001C28F0" w:rsidRPr="001A0144" w:rsidRDefault="001C28F0" w:rsidP="001C28F0"/>
    <w:p w14:paraId="33601A5C" w14:textId="666820AF" w:rsidR="00A15411" w:rsidRPr="001C28F0" w:rsidRDefault="001C28F0" w:rsidP="001C28F0">
      <w:pPr>
        <w:rPr>
          <w:b/>
          <w:bCs/>
        </w:rPr>
      </w:pPr>
      <w:bookmarkStart w:id="11" w:name="_Toc31965614"/>
      <w:r>
        <w:rPr>
          <w:b/>
          <w:bCs/>
        </w:rPr>
        <w:t xml:space="preserve">B. </w:t>
      </w:r>
      <w:r w:rsidR="00A15411" w:rsidRPr="001C28F0">
        <w:rPr>
          <w:b/>
          <w:bCs/>
        </w:rPr>
        <w:t>Create a DNS record</w:t>
      </w:r>
      <w:bookmarkEnd w:id="11"/>
    </w:p>
    <w:p w14:paraId="08E00348" w14:textId="1184E662" w:rsidR="00A15411" w:rsidRPr="001A0144" w:rsidRDefault="00A15411" w:rsidP="00632A22">
      <w:pPr>
        <w:pStyle w:val="Numberlist"/>
        <w:numPr>
          <w:ilvl w:val="0"/>
          <w:numId w:val="46"/>
        </w:numPr>
      </w:pPr>
      <w:r w:rsidRPr="001A0144">
        <w:t xml:space="preserve">Select </w:t>
      </w:r>
      <w:r w:rsidRPr="00EF0B3F">
        <w:rPr>
          <w:b/>
          <w:bCs/>
        </w:rPr>
        <w:t>Server&gt;Services&gt;DNS</w:t>
      </w:r>
      <w:r w:rsidR="00EF0B3F" w:rsidRPr="00EF0B3F">
        <w:t>.</w:t>
      </w:r>
    </w:p>
    <w:p w14:paraId="14EA9C0E" w14:textId="77777777" w:rsidR="00A15411" w:rsidRPr="001A0144" w:rsidRDefault="00A15411" w:rsidP="001C28F0">
      <w:pPr>
        <w:pStyle w:val="Numberlist"/>
      </w:pPr>
      <w:r w:rsidRPr="001A0144">
        <w:t xml:space="preserve">In the Resource Records window, enter </w:t>
      </w:r>
      <w:hyperlink r:id="rId19" w:history="1">
        <w:r w:rsidRPr="001A0144">
          <w:t>www.qa.com</w:t>
        </w:r>
      </w:hyperlink>
    </w:p>
    <w:p w14:paraId="07716FB9" w14:textId="39CE419E" w:rsidR="00A15411" w:rsidRPr="001A0144" w:rsidRDefault="00A15411" w:rsidP="001C28F0">
      <w:pPr>
        <w:pStyle w:val="Numberlist"/>
      </w:pPr>
      <w:r w:rsidRPr="001A0144">
        <w:t xml:space="preserve">In the Type dropdown select </w:t>
      </w:r>
      <w:r w:rsidRPr="00EF0B3F">
        <w:rPr>
          <w:b/>
          <w:bCs/>
        </w:rPr>
        <w:t>A Record</w:t>
      </w:r>
      <w:r w:rsidR="00EF0B3F">
        <w:t>. M</w:t>
      </w:r>
      <w:r w:rsidRPr="001A0144">
        <w:t>ake a note of the other Record Types.</w:t>
      </w:r>
    </w:p>
    <w:p w14:paraId="25D7CD3F" w14:textId="77777777" w:rsidR="00A15411" w:rsidRPr="001A0144" w:rsidRDefault="00A15411" w:rsidP="001C28F0">
      <w:pPr>
        <w:pStyle w:val="Numberlist"/>
      </w:pPr>
      <w:r w:rsidRPr="001A0144">
        <w:t>The qa.com website is hosted on Server0. Establish the IP address for Server0 and enter the value into the Address field.</w:t>
      </w:r>
    </w:p>
    <w:p w14:paraId="62E9B6D6" w14:textId="77777777" w:rsidR="00A15411" w:rsidRPr="001A0144" w:rsidRDefault="00A15411" w:rsidP="001C28F0">
      <w:pPr>
        <w:pStyle w:val="Numberlist"/>
      </w:pPr>
      <w:r w:rsidRPr="001A0144">
        <w:t>Select Add.</w:t>
      </w:r>
    </w:p>
    <w:p w14:paraId="3B181E7D" w14:textId="48887B00" w:rsidR="00A15411" w:rsidRPr="001A0144" w:rsidRDefault="00A15411" w:rsidP="001C28F0">
      <w:pPr>
        <w:pStyle w:val="Numberlist"/>
      </w:pPr>
      <w:r w:rsidRPr="001A0144">
        <w:t xml:space="preserve">Notice that the DNS Service is currently switched </w:t>
      </w:r>
      <w:r w:rsidRPr="00EF0B3F">
        <w:rPr>
          <w:b/>
          <w:bCs/>
        </w:rPr>
        <w:t>Off</w:t>
      </w:r>
      <w:r w:rsidR="00EF0B3F">
        <w:t>. S</w:t>
      </w:r>
      <w:r w:rsidRPr="001A0144">
        <w:t xml:space="preserve">elect </w:t>
      </w:r>
      <w:r w:rsidRPr="00EF0B3F">
        <w:rPr>
          <w:b/>
          <w:bCs/>
        </w:rPr>
        <w:t>On</w:t>
      </w:r>
      <w:r w:rsidRPr="001A0144">
        <w:t xml:space="preserve"> to activate the service.</w:t>
      </w:r>
    </w:p>
    <w:p w14:paraId="275666B8" w14:textId="77777777" w:rsidR="00A15411" w:rsidRDefault="00A15411" w:rsidP="001C28F0">
      <w:pPr>
        <w:pStyle w:val="Numberlist"/>
      </w:pPr>
      <w:r w:rsidRPr="001A0144">
        <w:t>Close the DNS window.</w:t>
      </w:r>
    </w:p>
    <w:p w14:paraId="5386A072" w14:textId="77777777" w:rsidR="00EF0B3F" w:rsidRPr="001A0144" w:rsidRDefault="00EF0B3F" w:rsidP="00EF0B3F"/>
    <w:p w14:paraId="38AF7B5C" w14:textId="7A840A33" w:rsidR="00A15411" w:rsidRPr="00EF0B3F" w:rsidRDefault="00EF0B3F" w:rsidP="00EF0B3F">
      <w:pPr>
        <w:rPr>
          <w:b/>
          <w:bCs/>
        </w:rPr>
      </w:pPr>
      <w:bookmarkStart w:id="12" w:name="_Toc31965615"/>
      <w:r w:rsidRPr="00EF0B3F">
        <w:rPr>
          <w:b/>
          <w:bCs/>
        </w:rPr>
        <w:t xml:space="preserve">C. </w:t>
      </w:r>
      <w:r w:rsidR="00A15411" w:rsidRPr="00EF0B3F">
        <w:rPr>
          <w:b/>
          <w:bCs/>
        </w:rPr>
        <w:t>Verify the functionality from a web browser on a PC</w:t>
      </w:r>
      <w:bookmarkEnd w:id="12"/>
    </w:p>
    <w:p w14:paraId="3F1C3C15" w14:textId="77777777" w:rsidR="00A15411" w:rsidRPr="001A0144" w:rsidRDefault="00A15411" w:rsidP="00632A22">
      <w:pPr>
        <w:pStyle w:val="Numberlist"/>
        <w:numPr>
          <w:ilvl w:val="0"/>
          <w:numId w:val="47"/>
        </w:numPr>
      </w:pPr>
      <w:r w:rsidRPr="001A0144">
        <w:t>Open the web browser on PC1.</w:t>
      </w:r>
    </w:p>
    <w:p w14:paraId="3939CC4B" w14:textId="339CD7D9" w:rsidR="00A15411" w:rsidRPr="001A0144" w:rsidRDefault="00A15411" w:rsidP="00EF0B3F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PC1&gt;Desktop&gt;Web Browser</w:t>
      </w:r>
      <w:r w:rsidR="00EF0B3F" w:rsidRPr="00EF0B3F">
        <w:t>.</w:t>
      </w:r>
    </w:p>
    <w:p w14:paraId="795F2AD7" w14:textId="2311697E" w:rsidR="00A15411" w:rsidRPr="001A0144" w:rsidRDefault="00A15411" w:rsidP="00EF0B3F">
      <w:pPr>
        <w:pStyle w:val="Numberlist"/>
      </w:pPr>
      <w:r w:rsidRPr="001A0144">
        <w:t xml:space="preserve">Enter </w:t>
      </w:r>
      <w:hyperlink r:id="rId20" w:history="1">
        <w:r w:rsidRPr="001A0144">
          <w:t>www.qa.com</w:t>
        </w:r>
      </w:hyperlink>
      <w:r w:rsidRPr="001A0144">
        <w:t xml:space="preserve"> into the URL field, then click Go</w:t>
      </w:r>
      <w:r w:rsidR="00EF0B3F">
        <w:t>.</w:t>
      </w:r>
    </w:p>
    <w:p w14:paraId="52FB72E4" w14:textId="77777777" w:rsidR="00A15411" w:rsidRPr="001A0144" w:rsidRDefault="00A15411" w:rsidP="00EF0B3F">
      <w:pPr>
        <w:pStyle w:val="Numberlist"/>
      </w:pPr>
      <w:r w:rsidRPr="001A0144">
        <w:t>You have probably received a response: ‘Host name unresolved’ - Why do you think this has happened?</w:t>
      </w:r>
    </w:p>
    <w:p w14:paraId="1373672D" w14:textId="6E08C017" w:rsidR="00A15411" w:rsidRPr="001A0144" w:rsidRDefault="00A15411" w:rsidP="00EF0B3F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PC1&gt;Desktop&gt;IP Configuration</w:t>
      </w:r>
      <w:r w:rsidR="00EF0B3F" w:rsidRPr="00EF0B3F">
        <w:t>.</w:t>
      </w:r>
      <w:r w:rsidRPr="001A0144">
        <w:rPr>
          <w:b/>
          <w:bCs/>
        </w:rPr>
        <w:br/>
      </w:r>
      <w:r w:rsidRPr="001A0144">
        <w:t>What is the current value for the DNS server? What do you think this value should be?</w:t>
      </w:r>
    </w:p>
    <w:p w14:paraId="4D49F4BA" w14:textId="77777777" w:rsidR="00A15411" w:rsidRPr="001A0144" w:rsidRDefault="00A15411" w:rsidP="00EF0B3F">
      <w:pPr>
        <w:pStyle w:val="Numberlist"/>
      </w:pPr>
      <w:r w:rsidRPr="001A0144">
        <w:t>Enter your answer into the DNS Server field and repeat the above from step 1.</w:t>
      </w:r>
    </w:p>
    <w:p w14:paraId="293E5312" w14:textId="6C58B31A" w:rsidR="00A15411" w:rsidRPr="001A0144" w:rsidRDefault="00A15411" w:rsidP="00EF0B3F">
      <w:pPr>
        <w:pStyle w:val="Numberlist"/>
      </w:pPr>
      <w:r w:rsidRPr="001A0144">
        <w:t>Hopefully you should have connected to the website and received a response</w:t>
      </w:r>
      <w:r w:rsidR="000B7A5C">
        <w:t>. I</w:t>
      </w:r>
      <w:r w:rsidRPr="001A0144">
        <w:t>f not, try to resolve the problem</w:t>
      </w:r>
    </w:p>
    <w:p w14:paraId="5705A8AA" w14:textId="0D51AB36" w:rsidR="00A15411" w:rsidRPr="001A0144" w:rsidRDefault="00A15411" w:rsidP="00EF0B3F">
      <w:pPr>
        <w:pStyle w:val="Numberlist"/>
      </w:pPr>
      <w:r w:rsidRPr="001A0144">
        <w:t>Once PC1 can successfully access the web page on Server0, check/modify the DNS IP Address configuration on the remaining PCs on network 192.168.0.0/24</w:t>
      </w:r>
      <w:r w:rsidR="000B7A5C">
        <w:t>.</w:t>
      </w:r>
    </w:p>
    <w:p w14:paraId="0F245468" w14:textId="1121E2AE" w:rsidR="00A15411" w:rsidRDefault="00A15411" w:rsidP="00EF0B3F">
      <w:pPr>
        <w:pStyle w:val="Numberlist"/>
      </w:pPr>
      <w:r w:rsidRPr="001A0144">
        <w:t>Before continuing, confirm that all PCs on network 192.168.0.0/24 can access the qa.com website.</w:t>
      </w:r>
    </w:p>
    <w:p w14:paraId="227EE32B" w14:textId="77777777" w:rsidR="00EF0B3F" w:rsidRPr="001A0144" w:rsidRDefault="00EF0B3F" w:rsidP="00EF0B3F"/>
    <w:p w14:paraId="7FC6DAAA" w14:textId="68D5A39D" w:rsidR="00A15411" w:rsidRPr="000B7A5C" w:rsidRDefault="000B7A5C" w:rsidP="000B7A5C">
      <w:pPr>
        <w:rPr>
          <w:b/>
          <w:bCs/>
        </w:rPr>
      </w:pPr>
      <w:bookmarkStart w:id="13" w:name="_Toc31965616"/>
      <w:r>
        <w:rPr>
          <w:b/>
          <w:bCs/>
        </w:rPr>
        <w:t xml:space="preserve">D. </w:t>
      </w:r>
      <w:r w:rsidR="00A15411" w:rsidRPr="000B7A5C">
        <w:rPr>
          <w:b/>
          <w:bCs/>
        </w:rPr>
        <w:t>Modify a simple html webpage on a web server</w:t>
      </w:r>
      <w:bookmarkEnd w:id="13"/>
    </w:p>
    <w:p w14:paraId="0ABFB781" w14:textId="77777777" w:rsidR="00A15411" w:rsidRPr="001A0144" w:rsidRDefault="00A15411" w:rsidP="00632A22">
      <w:pPr>
        <w:pStyle w:val="Numberlist"/>
        <w:numPr>
          <w:ilvl w:val="0"/>
          <w:numId w:val="48"/>
        </w:numPr>
      </w:pPr>
      <w:r w:rsidRPr="001A0144">
        <w:t xml:space="preserve">Select </w:t>
      </w:r>
      <w:r w:rsidRPr="000B7A5C">
        <w:rPr>
          <w:b/>
          <w:bCs/>
        </w:rPr>
        <w:t>Server0&gt;Services&gt;HTTP</w:t>
      </w:r>
      <w:r w:rsidRPr="001A0144">
        <w:t>.</w:t>
      </w:r>
    </w:p>
    <w:p w14:paraId="77EF7A32" w14:textId="77777777" w:rsidR="00A15411" w:rsidRPr="001A0144" w:rsidRDefault="00A15411" w:rsidP="00632A22">
      <w:pPr>
        <w:pStyle w:val="Numberlist"/>
        <w:numPr>
          <w:ilvl w:val="0"/>
          <w:numId w:val="48"/>
        </w:numPr>
      </w:pPr>
      <w:r w:rsidRPr="001A0144">
        <w:lastRenderedPageBreak/>
        <w:t xml:space="preserve">Find the index.html file name and select </w:t>
      </w:r>
      <w:r w:rsidRPr="000B7A5C">
        <w:rPr>
          <w:b/>
          <w:bCs/>
        </w:rPr>
        <w:t>Edit</w:t>
      </w:r>
      <w:r w:rsidRPr="001A0144">
        <w:t>.</w:t>
      </w:r>
    </w:p>
    <w:p w14:paraId="392FC20E" w14:textId="2D9DCB73" w:rsidR="00A15411" w:rsidRPr="001A0144" w:rsidRDefault="00A15411" w:rsidP="00632A22">
      <w:pPr>
        <w:pStyle w:val="Numberlist"/>
        <w:numPr>
          <w:ilvl w:val="0"/>
          <w:numId w:val="48"/>
        </w:numPr>
      </w:pPr>
      <w:r w:rsidRPr="001A0144">
        <w:t xml:space="preserve">Here you will find the html code for the web page. Try making some subtle changes to the text, then select </w:t>
      </w:r>
      <w:r w:rsidRPr="000B7A5C">
        <w:rPr>
          <w:b/>
          <w:bCs/>
        </w:rPr>
        <w:t>Save</w:t>
      </w:r>
      <w:r w:rsidRPr="001A0144">
        <w:t xml:space="preserve"> and </w:t>
      </w:r>
      <w:r w:rsidRPr="000B7A5C">
        <w:rPr>
          <w:b/>
          <w:bCs/>
        </w:rPr>
        <w:t>Yes</w:t>
      </w:r>
      <w:r w:rsidRPr="001A0144">
        <w:t xml:space="preserve"> to overwrite the file. Note that the positioning, font size and text colour are also defined in the script</w:t>
      </w:r>
      <w:r w:rsidR="000B7A5C">
        <w:t>.</w:t>
      </w:r>
    </w:p>
    <w:p w14:paraId="78347085" w14:textId="77777777" w:rsidR="00A15411" w:rsidRPr="001A0144" w:rsidRDefault="00A15411" w:rsidP="00632A22">
      <w:pPr>
        <w:pStyle w:val="Numberlist"/>
        <w:numPr>
          <w:ilvl w:val="0"/>
          <w:numId w:val="48"/>
        </w:numPr>
      </w:pPr>
      <w:r w:rsidRPr="001A0144">
        <w:t>Access the web page again from one of the PCs on network 192.168.0.0/24 to observe the result from the changes you made.</w:t>
      </w:r>
      <w:r w:rsidRPr="001A0144">
        <w:br/>
      </w:r>
    </w:p>
    <w:p w14:paraId="0ECD8B91" w14:textId="27461113" w:rsidR="00A15411" w:rsidRPr="000B7A5C" w:rsidRDefault="000B7A5C" w:rsidP="000B7A5C">
      <w:pPr>
        <w:rPr>
          <w:b/>
          <w:bCs/>
        </w:rPr>
      </w:pPr>
      <w:bookmarkStart w:id="14" w:name="_Toc31965617"/>
      <w:r>
        <w:rPr>
          <w:b/>
          <w:bCs/>
        </w:rPr>
        <w:t xml:space="preserve">E. </w:t>
      </w:r>
      <w:r w:rsidR="00A15411" w:rsidRPr="000B7A5C">
        <w:rPr>
          <w:b/>
          <w:bCs/>
        </w:rPr>
        <w:t>Observe the DNS communication between devices</w:t>
      </w:r>
      <w:bookmarkEnd w:id="14"/>
    </w:p>
    <w:p w14:paraId="7E6FE6DB" w14:textId="77777777" w:rsidR="00A15411" w:rsidRPr="001A0144" w:rsidRDefault="00A15411" w:rsidP="00A15411">
      <w:r w:rsidRPr="001A0144">
        <w:t>As you have already used Simulation Mode in Packet Tracer:</w:t>
      </w:r>
    </w:p>
    <w:p w14:paraId="5CCE6F21" w14:textId="77777777" w:rsidR="000B7A5C" w:rsidRDefault="00A15411" w:rsidP="00632A22">
      <w:pPr>
        <w:pStyle w:val="Numberlist"/>
        <w:numPr>
          <w:ilvl w:val="0"/>
          <w:numId w:val="49"/>
        </w:numPr>
      </w:pPr>
      <w:r w:rsidRPr="001A0144">
        <w:t xml:space="preserve">Select </w:t>
      </w:r>
      <w:r w:rsidRPr="000B7A5C">
        <w:rPr>
          <w:b/>
          <w:bCs/>
        </w:rPr>
        <w:t>Edit Filter</w:t>
      </w:r>
      <w:r w:rsidRPr="001A0144">
        <w:t xml:space="preserve">. Select </w:t>
      </w:r>
      <w:r w:rsidRPr="000B7A5C">
        <w:rPr>
          <w:b/>
          <w:bCs/>
        </w:rPr>
        <w:t>DNS</w:t>
      </w:r>
      <w:r w:rsidRPr="001A0144">
        <w:t xml:space="preserve"> under IPv4 tab.</w:t>
      </w:r>
    </w:p>
    <w:p w14:paraId="25F84DB5" w14:textId="794EBDA6" w:rsidR="00A15411" w:rsidRPr="001A0144" w:rsidRDefault="00A15411" w:rsidP="000B7A5C">
      <w:pPr>
        <w:pStyle w:val="Bulletlist2"/>
      </w:pPr>
      <w:r w:rsidRPr="000B7A5C">
        <w:rPr>
          <w:b/>
          <w:bCs/>
        </w:rPr>
        <w:t>Remember:</w:t>
      </w:r>
      <w:r w:rsidRPr="001A0144">
        <w:t xml:space="preserve"> You can toggle Show All/None to deselect all filters first, before selecting DNS.</w:t>
      </w:r>
    </w:p>
    <w:p w14:paraId="41C9CCD4" w14:textId="51D14BC9" w:rsidR="00A15411" w:rsidRPr="001A0144" w:rsidRDefault="00A15411" w:rsidP="000B7A5C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PC1&gt;Desktop&gt;Web Browser</w:t>
      </w:r>
      <w:r w:rsidR="000B7A5C" w:rsidRPr="000B7A5C">
        <w:t>.</w:t>
      </w:r>
    </w:p>
    <w:p w14:paraId="75C3C411" w14:textId="655537DB" w:rsidR="00A15411" w:rsidRPr="001A0144" w:rsidRDefault="00A15411" w:rsidP="000B7A5C">
      <w:pPr>
        <w:pStyle w:val="Numberlist"/>
      </w:pPr>
      <w:r w:rsidRPr="001A0144">
        <w:t xml:space="preserve">Enter </w:t>
      </w:r>
      <w:hyperlink r:id="rId21" w:history="1">
        <w:r w:rsidRPr="001A0144">
          <w:rPr>
            <w:rStyle w:val="Hyperlink"/>
          </w:rPr>
          <w:t>www.qa.com</w:t>
        </w:r>
      </w:hyperlink>
      <w:r w:rsidRPr="001A0144">
        <w:t xml:space="preserve"> into the URL field, then click Go</w:t>
      </w:r>
      <w:r w:rsidR="000B7A5C">
        <w:t>.</w:t>
      </w:r>
    </w:p>
    <w:p w14:paraId="7245C552" w14:textId="77777777" w:rsidR="00A15411" w:rsidRPr="001A0144" w:rsidRDefault="00A15411" w:rsidP="000B7A5C">
      <w:pPr>
        <w:pStyle w:val="Numberlist"/>
      </w:pPr>
      <w:r w:rsidRPr="001A0144">
        <w:t>Use the Play Controls in the Simulation Panel to view the results.</w:t>
      </w:r>
      <w:r w:rsidRPr="001A0144">
        <w:br/>
      </w:r>
    </w:p>
    <w:p w14:paraId="79AFD272" w14:textId="491ED49C" w:rsidR="00A15411" w:rsidRPr="001A0144" w:rsidRDefault="00A15411" w:rsidP="00A15411">
      <w:pPr>
        <w:rPr>
          <w:b/>
          <w:bCs/>
          <w:u w:val="single"/>
        </w:rPr>
      </w:pPr>
      <w:r w:rsidRPr="001A0144">
        <w:t>Provide a summary of your observations and creations</w:t>
      </w:r>
      <w:r w:rsidR="000B7A5C">
        <w:t>.</w:t>
      </w:r>
    </w:p>
    <w:p w14:paraId="692962C3" w14:textId="77777777" w:rsidR="00A15411" w:rsidRPr="001A0144" w:rsidRDefault="00A15411" w:rsidP="00A15411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73BEBCB6" w14:textId="23E98C1C" w:rsidR="00A15411" w:rsidRPr="001A0144" w:rsidRDefault="00A15411" w:rsidP="00A15411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</w:t>
      </w:r>
      <w:r w:rsidR="00FE4C39" w:rsidRPr="001A0144">
        <w:t>8</w:t>
      </w:r>
      <w:r w:rsidRPr="001A0144">
        <w:t>: DHCP practical</w:t>
      </w:r>
    </w:p>
    <w:p w14:paraId="775A8534" w14:textId="7121A085" w:rsidR="00A15411" w:rsidRPr="001A0144" w:rsidRDefault="00A15411" w:rsidP="00A15411">
      <w:pPr>
        <w:spacing w:before="0" w:after="160" w:line="259" w:lineRule="auto"/>
      </w:pPr>
      <w:r w:rsidRPr="001A0144">
        <w:t>Open Packet Tracer along with the ‘</w:t>
      </w:r>
      <w:r w:rsidRPr="001A0144">
        <w:rPr>
          <w:b/>
          <w:bCs/>
        </w:rPr>
        <w:t xml:space="preserve">Packet Tracer DHCP Enabled </w:t>
      </w:r>
      <w:proofErr w:type="spellStart"/>
      <w:r w:rsidRPr="001A0144">
        <w:rPr>
          <w:b/>
          <w:bCs/>
        </w:rPr>
        <w:t>Router.PKA</w:t>
      </w:r>
      <w:proofErr w:type="spellEnd"/>
      <w:r w:rsidRPr="001A0144">
        <w:t>’ file and apply your resolution.</w:t>
      </w:r>
    </w:p>
    <w:p w14:paraId="66B51C17" w14:textId="77777777" w:rsidR="00A15411" w:rsidRPr="000B7A5C" w:rsidRDefault="00A15411" w:rsidP="00A15411">
      <w:pPr>
        <w:spacing w:before="0" w:after="160" w:line="259" w:lineRule="auto"/>
      </w:pPr>
      <w:r w:rsidRPr="001A0144">
        <w:t xml:space="preserve">This simulation activity will introduce you to the GUI (Graphical User Interface) on the Linksys-WRT300N Router. The configuration process on this Packet Tracer device is a little different to </w:t>
      </w:r>
      <w:r w:rsidRPr="000B7A5C">
        <w:t>others you may already be familiar with.</w:t>
      </w:r>
    </w:p>
    <w:p w14:paraId="4D039677" w14:textId="77777777" w:rsidR="00A15411" w:rsidRPr="000B7A5C" w:rsidRDefault="00A15411" w:rsidP="00A15411">
      <w:pPr>
        <w:spacing w:before="0" w:after="160" w:line="259" w:lineRule="auto"/>
      </w:pPr>
      <w:r w:rsidRPr="000B7A5C">
        <w:rPr>
          <w:b/>
        </w:rPr>
        <w:t>Note:</w:t>
      </w:r>
      <w:r w:rsidRPr="000B7A5C">
        <w:t xml:space="preserve"> Remember to save any files once your activity is complete.</w:t>
      </w:r>
    </w:p>
    <w:p w14:paraId="3F20FE87" w14:textId="77777777" w:rsidR="000B7A5C" w:rsidRDefault="000B7A5C" w:rsidP="00A15411">
      <w:pPr>
        <w:spacing w:before="0" w:after="160" w:line="259" w:lineRule="auto"/>
        <w:rPr>
          <w:b/>
        </w:rPr>
      </w:pPr>
      <w:bookmarkStart w:id="15" w:name="_Toc31902684"/>
    </w:p>
    <w:p w14:paraId="1DB03397" w14:textId="12220B87" w:rsidR="00A15411" w:rsidRPr="001A0144" w:rsidRDefault="00A15411" w:rsidP="00A15411">
      <w:pPr>
        <w:spacing w:before="0" w:after="160" w:line="259" w:lineRule="auto"/>
        <w:rPr>
          <w:b/>
        </w:rPr>
      </w:pPr>
      <w:r w:rsidRPr="001A0144">
        <w:rPr>
          <w:b/>
        </w:rPr>
        <w:t>Topology</w:t>
      </w:r>
      <w:bookmarkEnd w:id="15"/>
    </w:p>
    <w:p w14:paraId="0BB7F1F7" w14:textId="77777777" w:rsidR="00A15411" w:rsidRPr="001A0144" w:rsidRDefault="00A15411" w:rsidP="00A15411">
      <w:pPr>
        <w:spacing w:before="0" w:after="160" w:line="259" w:lineRule="auto"/>
      </w:pPr>
      <w:r w:rsidRPr="001A0144">
        <w:rPr>
          <w:noProof/>
        </w:rPr>
        <w:drawing>
          <wp:inline distT="0" distB="0" distL="0" distR="0" wp14:anchorId="04D98F5A" wp14:editId="59DDA4B5">
            <wp:extent cx="2406701" cy="2031282"/>
            <wp:effectExtent l="0" t="0" r="0" b="7620"/>
            <wp:docPr id="4" name="Picture 4" descr="A screenshot of the network topology for activity 18 - open the activity PKA file in Packet Tracer for more detail on the topology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the network topology for activity 18 - open the activity PKA file in Packet Tracer for more detail on the topology.  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9" cy="204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367F" w14:textId="77777777" w:rsidR="00A15411" w:rsidRPr="001A0144" w:rsidRDefault="00A15411" w:rsidP="00A15411">
      <w:pPr>
        <w:spacing w:before="0" w:after="160" w:line="259" w:lineRule="auto"/>
      </w:pPr>
    </w:p>
    <w:p w14:paraId="2A996E98" w14:textId="77777777" w:rsidR="00A15411" w:rsidRPr="001A0144" w:rsidRDefault="00A15411" w:rsidP="00632A22">
      <w:pPr>
        <w:numPr>
          <w:ilvl w:val="0"/>
          <w:numId w:val="16"/>
        </w:numPr>
        <w:spacing w:before="0" w:after="160" w:line="259" w:lineRule="auto"/>
        <w:rPr>
          <w:b/>
        </w:rPr>
      </w:pPr>
      <w:bookmarkStart w:id="16" w:name="_Toc31902685"/>
      <w:r w:rsidRPr="001A0144">
        <w:rPr>
          <w:b/>
        </w:rPr>
        <w:t>Observe the default DHCP settings</w:t>
      </w:r>
      <w:bookmarkEnd w:id="16"/>
    </w:p>
    <w:p w14:paraId="5B34897F" w14:textId="77777777" w:rsidR="00A15411" w:rsidRPr="001A0144" w:rsidRDefault="00A15411" w:rsidP="00632A22">
      <w:pPr>
        <w:pStyle w:val="Numberlist"/>
        <w:numPr>
          <w:ilvl w:val="0"/>
          <w:numId w:val="50"/>
        </w:numPr>
      </w:pPr>
      <w:r w:rsidRPr="001A0144">
        <w:t>Add three PCs to the Packet Tracer workspace and a WRT300N router.</w:t>
      </w:r>
    </w:p>
    <w:p w14:paraId="098BA388" w14:textId="77777777" w:rsidR="00A15411" w:rsidRPr="001A0144" w:rsidRDefault="00A15411" w:rsidP="000B7A5C">
      <w:pPr>
        <w:pStyle w:val="Numberlist"/>
      </w:pPr>
      <w:r w:rsidRPr="001A0144">
        <w:t>Connect each PC to the router using Copper Straight-Through cables as per the table below:</w:t>
      </w:r>
    </w:p>
    <w:tbl>
      <w:tblPr>
        <w:tblStyle w:val="GridTable1Light-Accent1"/>
        <w:tblW w:w="3057" w:type="pct"/>
        <w:tblInd w:w="974" w:type="dxa"/>
        <w:tblLook w:val="04A0" w:firstRow="1" w:lastRow="0" w:firstColumn="1" w:lastColumn="0" w:noHBand="0" w:noVBand="1"/>
      </w:tblPr>
      <w:tblGrid>
        <w:gridCol w:w="1474"/>
        <w:gridCol w:w="1805"/>
        <w:gridCol w:w="2954"/>
      </w:tblGrid>
      <w:tr w:rsidR="00A15411" w:rsidRPr="000B7A5C" w14:paraId="36DF83D4" w14:textId="77777777" w:rsidTr="00141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pct"/>
            <w:shd w:val="clear" w:color="auto" w:fill="D5F0F7" w:themeFill="accent1" w:themeFillTint="33"/>
          </w:tcPr>
          <w:p w14:paraId="4D0D5C71" w14:textId="77777777" w:rsidR="00A15411" w:rsidRPr="000B7A5C" w:rsidRDefault="00A15411" w:rsidP="0014107F">
            <w:pPr>
              <w:spacing w:before="0" w:after="160" w:line="259" w:lineRule="auto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Device</w:t>
            </w:r>
          </w:p>
        </w:tc>
        <w:tc>
          <w:tcPr>
            <w:tcW w:w="1448" w:type="pct"/>
            <w:shd w:val="clear" w:color="auto" w:fill="D5F0F7" w:themeFill="accent1" w:themeFillTint="33"/>
          </w:tcPr>
          <w:p w14:paraId="14A03232" w14:textId="77777777" w:rsidR="00A15411" w:rsidRPr="000B7A5C" w:rsidRDefault="00A15411" w:rsidP="0014107F">
            <w:pPr>
              <w:spacing w:before="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Interface</w:t>
            </w:r>
          </w:p>
        </w:tc>
        <w:tc>
          <w:tcPr>
            <w:tcW w:w="2370" w:type="pct"/>
            <w:shd w:val="clear" w:color="auto" w:fill="D5F0F7" w:themeFill="accent1" w:themeFillTint="33"/>
          </w:tcPr>
          <w:p w14:paraId="60B26527" w14:textId="77777777" w:rsidR="00A15411" w:rsidRPr="000B7A5C" w:rsidRDefault="00A15411" w:rsidP="0014107F">
            <w:pPr>
              <w:spacing w:before="0"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WRT300N interface</w:t>
            </w:r>
          </w:p>
        </w:tc>
      </w:tr>
      <w:tr w:rsidR="00A15411" w:rsidRPr="000B7A5C" w14:paraId="35FA6D1A" w14:textId="77777777" w:rsidTr="00141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pct"/>
          </w:tcPr>
          <w:p w14:paraId="37D11CC1" w14:textId="77777777" w:rsidR="00A15411" w:rsidRPr="000B7A5C" w:rsidRDefault="00A15411" w:rsidP="0014107F">
            <w:pPr>
              <w:spacing w:before="0" w:after="160" w:line="259" w:lineRule="auto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PC0</w:t>
            </w:r>
          </w:p>
        </w:tc>
        <w:tc>
          <w:tcPr>
            <w:tcW w:w="1448" w:type="pct"/>
          </w:tcPr>
          <w:p w14:paraId="6C48EF8D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FastEthernet0</w:t>
            </w:r>
          </w:p>
        </w:tc>
        <w:tc>
          <w:tcPr>
            <w:tcW w:w="2370" w:type="pct"/>
          </w:tcPr>
          <w:p w14:paraId="451AF373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Ethernet 1</w:t>
            </w:r>
          </w:p>
        </w:tc>
      </w:tr>
      <w:tr w:rsidR="00A15411" w:rsidRPr="000B7A5C" w14:paraId="51F692DF" w14:textId="77777777" w:rsidTr="0014107F">
        <w:trPr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pct"/>
          </w:tcPr>
          <w:p w14:paraId="63384E9E" w14:textId="77777777" w:rsidR="00A15411" w:rsidRPr="000B7A5C" w:rsidRDefault="00A15411" w:rsidP="0014107F">
            <w:pPr>
              <w:spacing w:before="0" w:after="160" w:line="259" w:lineRule="auto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PC1</w:t>
            </w:r>
          </w:p>
        </w:tc>
        <w:tc>
          <w:tcPr>
            <w:tcW w:w="1448" w:type="pct"/>
          </w:tcPr>
          <w:p w14:paraId="022CEAE1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FastEthernet0</w:t>
            </w:r>
          </w:p>
        </w:tc>
        <w:tc>
          <w:tcPr>
            <w:tcW w:w="2370" w:type="pct"/>
          </w:tcPr>
          <w:p w14:paraId="103B674C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Ethernet 2</w:t>
            </w:r>
          </w:p>
        </w:tc>
      </w:tr>
      <w:tr w:rsidR="00A15411" w:rsidRPr="000B7A5C" w14:paraId="57EBFD90" w14:textId="77777777" w:rsidTr="0014107F">
        <w:trPr>
          <w:trHeight w:val="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pct"/>
          </w:tcPr>
          <w:p w14:paraId="7B6D51B2" w14:textId="77777777" w:rsidR="00A15411" w:rsidRPr="000B7A5C" w:rsidRDefault="00A15411" w:rsidP="0014107F">
            <w:pPr>
              <w:spacing w:before="0" w:after="160" w:line="259" w:lineRule="auto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PC2</w:t>
            </w:r>
          </w:p>
        </w:tc>
        <w:tc>
          <w:tcPr>
            <w:tcW w:w="1448" w:type="pct"/>
          </w:tcPr>
          <w:p w14:paraId="2BE40DF4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FastEthernet0</w:t>
            </w:r>
          </w:p>
        </w:tc>
        <w:tc>
          <w:tcPr>
            <w:tcW w:w="2370" w:type="pct"/>
          </w:tcPr>
          <w:p w14:paraId="66F81FE2" w14:textId="77777777" w:rsidR="00A15411" w:rsidRPr="000B7A5C" w:rsidRDefault="00A15411" w:rsidP="0014107F">
            <w:pPr>
              <w:spacing w:before="0"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B7A5C">
              <w:rPr>
                <w:sz w:val="22"/>
                <w:szCs w:val="22"/>
              </w:rPr>
              <w:t>Ethernet 3</w:t>
            </w:r>
          </w:p>
        </w:tc>
      </w:tr>
    </w:tbl>
    <w:p w14:paraId="136B5CB3" w14:textId="77777777" w:rsidR="00A15411" w:rsidRPr="001A0144" w:rsidRDefault="00A15411" w:rsidP="00A15411">
      <w:pPr>
        <w:pStyle w:val="ListParagraph"/>
      </w:pPr>
    </w:p>
    <w:p w14:paraId="18CFFB46" w14:textId="77777777" w:rsidR="00A15411" w:rsidRPr="001A0144" w:rsidRDefault="00A15411" w:rsidP="000B7A5C">
      <w:pPr>
        <w:pStyle w:val="Numberlist"/>
      </w:pPr>
      <w:r w:rsidRPr="001A0144">
        <w:t xml:space="preserve">Select the </w:t>
      </w:r>
      <w:r w:rsidRPr="001A0144">
        <w:rPr>
          <w:b/>
          <w:bCs/>
        </w:rPr>
        <w:t>Linksys-WRT300N Router</w:t>
      </w:r>
      <w:r w:rsidRPr="001A0144">
        <w:t xml:space="preserve"> to open the configuration window.</w:t>
      </w:r>
    </w:p>
    <w:p w14:paraId="7DE76167" w14:textId="77777777" w:rsidR="00A15411" w:rsidRPr="001A0144" w:rsidRDefault="00A15411" w:rsidP="000B7A5C">
      <w:pPr>
        <w:pStyle w:val="Numberlist"/>
      </w:pPr>
      <w:r w:rsidRPr="001A0144">
        <w:t xml:space="preserve">Select the </w:t>
      </w:r>
      <w:r w:rsidRPr="001A0144">
        <w:rPr>
          <w:b/>
          <w:bCs/>
        </w:rPr>
        <w:t>Config</w:t>
      </w:r>
      <w:r w:rsidRPr="001A0144">
        <w:t xml:space="preserve"> tab and change the Display Name to DHCP Enabled Router.</w:t>
      </w:r>
    </w:p>
    <w:p w14:paraId="3090965E" w14:textId="77777777" w:rsidR="00A15411" w:rsidRPr="001A0144" w:rsidRDefault="00A15411" w:rsidP="000B7A5C">
      <w:pPr>
        <w:pStyle w:val="Numberlist"/>
      </w:pPr>
      <w:r w:rsidRPr="001A0144">
        <w:t xml:space="preserve">Select the </w:t>
      </w:r>
      <w:r w:rsidRPr="001A0144">
        <w:rPr>
          <w:b/>
          <w:bCs/>
        </w:rPr>
        <w:t>GUI</w:t>
      </w:r>
      <w:r w:rsidRPr="001A0144">
        <w:t xml:space="preserve"> tab - this navigates to the Setup / Basic Setup page within the Linksys GUI.</w:t>
      </w:r>
    </w:p>
    <w:p w14:paraId="35E567FE" w14:textId="5ADADF5B" w:rsidR="00A15411" w:rsidRPr="001A0144" w:rsidRDefault="00A15411" w:rsidP="000B7A5C">
      <w:pPr>
        <w:pStyle w:val="Numberlist"/>
      </w:pPr>
      <w:bookmarkStart w:id="17" w:name="_Toc31902686"/>
      <w:r w:rsidRPr="001A0144">
        <w:t>Assign an IP address to the Linksys device</w:t>
      </w:r>
      <w:bookmarkEnd w:id="17"/>
      <w:r w:rsidR="000B7A5C">
        <w:t>.</w:t>
      </w:r>
    </w:p>
    <w:p w14:paraId="3CD35EEE" w14:textId="5CB50833" w:rsidR="00A15411" w:rsidRPr="001A0144" w:rsidRDefault="00A15411" w:rsidP="000B7A5C">
      <w:pPr>
        <w:pStyle w:val="Numberlist"/>
      </w:pPr>
      <w:r w:rsidRPr="001A0144">
        <w:lastRenderedPageBreak/>
        <w:t xml:space="preserve">In the Network Setup&gt;Router IP section, assign the following IP address to the Linksys device: </w:t>
      </w:r>
      <w:r w:rsidRPr="001A0144">
        <w:rPr>
          <w:b/>
          <w:bCs/>
        </w:rPr>
        <w:t>192.168.5.1</w:t>
      </w:r>
      <w:r w:rsidR="000B7A5C" w:rsidRPr="000B7A5C">
        <w:t>.</w:t>
      </w:r>
    </w:p>
    <w:p w14:paraId="13ED9A45" w14:textId="77777777" w:rsidR="00A15411" w:rsidRPr="001A0144" w:rsidRDefault="00A15411" w:rsidP="000B7A5C">
      <w:pPr>
        <w:pStyle w:val="Numberlist"/>
      </w:pPr>
      <w:r w:rsidRPr="001A0144">
        <w:t xml:space="preserve">Scroll to the bottom of the GUI page and select </w:t>
      </w:r>
      <w:r w:rsidRPr="001A0144">
        <w:rPr>
          <w:b/>
          <w:bCs/>
        </w:rPr>
        <w:t>Save Settings</w:t>
      </w:r>
      <w:r w:rsidRPr="001A0144">
        <w:t>.</w:t>
      </w:r>
    </w:p>
    <w:p w14:paraId="1D43F953" w14:textId="77777777" w:rsidR="00A15411" w:rsidRPr="001A0144" w:rsidRDefault="00A15411" w:rsidP="000B7A5C">
      <w:pPr>
        <w:pStyle w:val="Numberlist"/>
      </w:pPr>
      <w:r w:rsidRPr="001A0144">
        <w:t>Scroll back up to the Router IP section to ensure the change is made.</w:t>
      </w:r>
    </w:p>
    <w:p w14:paraId="53C097BA" w14:textId="77777777" w:rsidR="00A15411" w:rsidRPr="001A0144" w:rsidRDefault="00A15411" w:rsidP="00A15411">
      <w:pPr>
        <w:spacing w:before="0" w:after="160" w:line="259" w:lineRule="auto"/>
      </w:pPr>
    </w:p>
    <w:p w14:paraId="1E89ABB7" w14:textId="77777777" w:rsidR="00A15411" w:rsidRPr="001A0144" w:rsidRDefault="00A15411" w:rsidP="00632A22">
      <w:pPr>
        <w:numPr>
          <w:ilvl w:val="0"/>
          <w:numId w:val="17"/>
        </w:numPr>
        <w:spacing w:before="0" w:after="160" w:line="259" w:lineRule="auto"/>
        <w:rPr>
          <w:b/>
        </w:rPr>
      </w:pPr>
      <w:bookmarkStart w:id="18" w:name="_Toc31902687"/>
      <w:r w:rsidRPr="001A0144">
        <w:rPr>
          <w:b/>
        </w:rPr>
        <w:t>Change the default DHCP range of addresses</w:t>
      </w:r>
      <w:bookmarkEnd w:id="18"/>
    </w:p>
    <w:p w14:paraId="228D4999" w14:textId="77777777" w:rsidR="00A15411" w:rsidRPr="001A0144" w:rsidRDefault="00A15411" w:rsidP="00A15411">
      <w:pPr>
        <w:spacing w:before="0" w:after="160" w:line="259" w:lineRule="auto"/>
      </w:pPr>
      <w:r w:rsidRPr="001A0144">
        <w:t xml:space="preserve">Notice that the starting IP address in the DHCP Server Setting has been updated to match the same network as the IP address of the Linksys device: </w:t>
      </w:r>
      <w:r w:rsidRPr="001A0144">
        <w:rPr>
          <w:b/>
          <w:bCs/>
        </w:rPr>
        <w:t>192.168.5.100</w:t>
      </w:r>
      <w:r w:rsidRPr="001A0144">
        <w:t>.</w:t>
      </w:r>
    </w:p>
    <w:p w14:paraId="214D3C50" w14:textId="77777777" w:rsidR="00A15411" w:rsidRPr="001A0144" w:rsidRDefault="00A15411" w:rsidP="00632A22">
      <w:pPr>
        <w:pStyle w:val="Numberlist"/>
        <w:numPr>
          <w:ilvl w:val="0"/>
          <w:numId w:val="51"/>
        </w:numPr>
      </w:pPr>
      <w:r w:rsidRPr="001A0144">
        <w:t xml:space="preserve">Change the Starting IP Address from </w:t>
      </w:r>
      <w:r w:rsidRPr="000B7A5C">
        <w:rPr>
          <w:b/>
          <w:bCs/>
        </w:rPr>
        <w:t>192.168.5.100</w:t>
      </w:r>
      <w:r w:rsidRPr="001A0144">
        <w:t xml:space="preserve"> to </w:t>
      </w:r>
      <w:r w:rsidRPr="000B7A5C">
        <w:rPr>
          <w:b/>
          <w:bCs/>
        </w:rPr>
        <w:t>192.168.5.30</w:t>
      </w:r>
      <w:r w:rsidRPr="001A0144">
        <w:t>.</w:t>
      </w:r>
    </w:p>
    <w:p w14:paraId="2B0F98B6" w14:textId="77777777" w:rsidR="00A15411" w:rsidRPr="001A0144" w:rsidRDefault="00A15411" w:rsidP="000B7A5C">
      <w:pPr>
        <w:pStyle w:val="Numberlist"/>
      </w:pPr>
      <w:r w:rsidRPr="001A0144">
        <w:t xml:space="preserve">Change the Maximum Number of Users to </w:t>
      </w:r>
      <w:r w:rsidRPr="001A0144">
        <w:rPr>
          <w:b/>
          <w:bCs/>
        </w:rPr>
        <w:t>40</w:t>
      </w:r>
      <w:r w:rsidRPr="001A0144">
        <w:t>.</w:t>
      </w:r>
    </w:p>
    <w:p w14:paraId="10625B2E" w14:textId="77777777" w:rsidR="00A15411" w:rsidRPr="001A0144" w:rsidRDefault="00A15411" w:rsidP="000B7A5C">
      <w:pPr>
        <w:pStyle w:val="Numberlist"/>
      </w:pPr>
      <w:r w:rsidRPr="001A0144">
        <w:t xml:space="preserve">Scroll to the bottom of the GUI page and select </w:t>
      </w:r>
      <w:r w:rsidRPr="001A0144">
        <w:rPr>
          <w:b/>
          <w:bCs/>
        </w:rPr>
        <w:t>Save Settings</w:t>
      </w:r>
      <w:r w:rsidRPr="001A0144">
        <w:t>.</w:t>
      </w:r>
    </w:p>
    <w:p w14:paraId="2850BE1E" w14:textId="77777777" w:rsidR="00A15411" w:rsidRPr="001A0144" w:rsidRDefault="00A15411" w:rsidP="000B7A5C">
      <w:pPr>
        <w:pStyle w:val="Numberlist"/>
      </w:pPr>
      <w:r w:rsidRPr="001A0144">
        <w:t>Scroll back up to the DHCP Setting section to ensure the change is made. Notice the range of address available to clients has updated to reflect the change.</w:t>
      </w:r>
    </w:p>
    <w:p w14:paraId="3C9A4689" w14:textId="77777777" w:rsidR="00A15411" w:rsidRDefault="00A15411" w:rsidP="000B7A5C">
      <w:pPr>
        <w:pStyle w:val="Numberlist"/>
      </w:pPr>
      <w:r w:rsidRPr="001A0144">
        <w:t>Close the Linksys configuration window.</w:t>
      </w:r>
    </w:p>
    <w:p w14:paraId="42321F3D" w14:textId="77777777" w:rsidR="000B7A5C" w:rsidRPr="001A0144" w:rsidRDefault="000B7A5C" w:rsidP="000B7A5C"/>
    <w:p w14:paraId="0590D41C" w14:textId="77777777" w:rsidR="00A15411" w:rsidRPr="001A0144" w:rsidRDefault="00A15411" w:rsidP="00632A22">
      <w:pPr>
        <w:numPr>
          <w:ilvl w:val="0"/>
          <w:numId w:val="18"/>
        </w:numPr>
        <w:spacing w:before="0" w:after="160" w:line="259" w:lineRule="auto"/>
        <w:rPr>
          <w:b/>
        </w:rPr>
      </w:pPr>
      <w:bookmarkStart w:id="19" w:name="_Toc31902688"/>
      <w:r w:rsidRPr="001A0144">
        <w:rPr>
          <w:b/>
        </w:rPr>
        <w:t>Enable DHCP on the client workstations</w:t>
      </w:r>
      <w:bookmarkEnd w:id="19"/>
    </w:p>
    <w:p w14:paraId="2025DD96" w14:textId="77777777" w:rsidR="00A15411" w:rsidRPr="001A0144" w:rsidRDefault="00A15411" w:rsidP="00632A22">
      <w:pPr>
        <w:pStyle w:val="Numberlist"/>
        <w:numPr>
          <w:ilvl w:val="0"/>
          <w:numId w:val="52"/>
        </w:numPr>
      </w:pPr>
      <w:r w:rsidRPr="001A0144">
        <w:t xml:space="preserve">Select </w:t>
      </w:r>
      <w:r w:rsidRPr="000B7A5C">
        <w:rPr>
          <w:b/>
          <w:bCs/>
        </w:rPr>
        <w:t>PC0</w:t>
      </w:r>
      <w:r w:rsidRPr="001A0144">
        <w:t>.</w:t>
      </w:r>
    </w:p>
    <w:p w14:paraId="67B28BCC" w14:textId="77777777" w:rsidR="00A15411" w:rsidRPr="001A0144" w:rsidRDefault="00A15411" w:rsidP="000B7A5C">
      <w:pPr>
        <w:pStyle w:val="Numberlist"/>
      </w:pPr>
      <w:r w:rsidRPr="001A0144">
        <w:t xml:space="preserve">Select the </w:t>
      </w:r>
      <w:r w:rsidRPr="001A0144">
        <w:rPr>
          <w:b/>
          <w:bCs/>
        </w:rPr>
        <w:t>Config</w:t>
      </w:r>
      <w:r w:rsidRPr="001A0144">
        <w:t xml:space="preserve"> tab. Go to </w:t>
      </w:r>
      <w:r w:rsidRPr="001A0144">
        <w:rPr>
          <w:b/>
          <w:bCs/>
        </w:rPr>
        <w:t>Interface FastEthernet0</w:t>
      </w:r>
      <w:r w:rsidRPr="001A0144">
        <w:t>.</w:t>
      </w:r>
    </w:p>
    <w:p w14:paraId="47A9F5D0" w14:textId="77777777" w:rsidR="00A15411" w:rsidRPr="001A0144" w:rsidRDefault="00A15411" w:rsidP="000B7A5C">
      <w:pPr>
        <w:pStyle w:val="Numberlist"/>
      </w:pPr>
      <w:r w:rsidRPr="001A0144">
        <w:t xml:space="preserve">Enable DHCP by selecting the </w:t>
      </w:r>
      <w:r w:rsidRPr="001A0144">
        <w:rPr>
          <w:b/>
          <w:bCs/>
        </w:rPr>
        <w:t>DHCP button</w:t>
      </w:r>
      <w:r w:rsidRPr="001A0144">
        <w:t xml:space="preserve"> in the </w:t>
      </w:r>
      <w:r w:rsidRPr="001A0144">
        <w:rPr>
          <w:b/>
          <w:bCs/>
        </w:rPr>
        <w:t>IP Configuration panel</w:t>
      </w:r>
      <w:r w:rsidRPr="001A0144">
        <w:t>.</w:t>
      </w:r>
      <w:r w:rsidRPr="001A0144">
        <w:br/>
        <w:t>Notice that an IP address and subnet mask are automatically assigned.</w:t>
      </w:r>
    </w:p>
    <w:p w14:paraId="5E480B32" w14:textId="77777777" w:rsidR="00A15411" w:rsidRPr="001A0144" w:rsidRDefault="00A15411" w:rsidP="000B7A5C">
      <w:pPr>
        <w:pStyle w:val="Numberlist"/>
      </w:pPr>
      <w:r w:rsidRPr="001A0144">
        <w:t>Close the configuration window.</w:t>
      </w:r>
    </w:p>
    <w:p w14:paraId="0CE266D1" w14:textId="77777777" w:rsidR="00A15411" w:rsidRPr="001A0144" w:rsidRDefault="00A15411" w:rsidP="000B7A5C">
      <w:pPr>
        <w:pStyle w:val="Numberlist"/>
      </w:pPr>
      <w:r w:rsidRPr="001A0144">
        <w:t>Observe the IP configuration of a client that does not have DHCP enabled.</w:t>
      </w:r>
    </w:p>
    <w:p w14:paraId="648F17BF" w14:textId="77777777" w:rsidR="00A15411" w:rsidRPr="001A0144" w:rsidRDefault="00A15411" w:rsidP="000B7A5C">
      <w:pPr>
        <w:pStyle w:val="Numberlist"/>
      </w:pPr>
      <w:r w:rsidRPr="001A0144">
        <w:t xml:space="preserve">Select </w:t>
      </w:r>
      <w:r w:rsidRPr="001A0144">
        <w:rPr>
          <w:b/>
          <w:bCs/>
        </w:rPr>
        <w:t>PC1</w:t>
      </w:r>
      <w:r w:rsidRPr="001A0144">
        <w:t>.</w:t>
      </w:r>
    </w:p>
    <w:p w14:paraId="608EE096" w14:textId="77777777" w:rsidR="00A15411" w:rsidRPr="001A0144" w:rsidRDefault="00A15411" w:rsidP="000B7A5C">
      <w:pPr>
        <w:pStyle w:val="Numberlist"/>
      </w:pPr>
      <w:r w:rsidRPr="001A0144">
        <w:t xml:space="preserve">Select </w:t>
      </w:r>
      <w:r w:rsidRPr="001A0144">
        <w:rPr>
          <w:b/>
          <w:bCs/>
        </w:rPr>
        <w:t xml:space="preserve">Desktop </w:t>
      </w:r>
      <w:r w:rsidRPr="001A0144">
        <w:t>tab</w:t>
      </w:r>
      <w:r w:rsidRPr="001A0144">
        <w:rPr>
          <w:b/>
          <w:bCs/>
        </w:rPr>
        <w:t xml:space="preserve"> &gt; Command Prompt</w:t>
      </w:r>
      <w:r w:rsidRPr="001A0144">
        <w:t>.</w:t>
      </w:r>
    </w:p>
    <w:p w14:paraId="644AD167" w14:textId="77777777" w:rsidR="00A15411" w:rsidRPr="001A0144" w:rsidRDefault="00A15411" w:rsidP="000B7A5C">
      <w:pPr>
        <w:pStyle w:val="Numberlist"/>
      </w:pPr>
      <w:r w:rsidRPr="001A0144">
        <w:t xml:space="preserve">Type </w:t>
      </w:r>
      <w:r w:rsidRPr="001A0144">
        <w:rPr>
          <w:b/>
          <w:bCs/>
        </w:rPr>
        <w:t>ipconfig</w:t>
      </w:r>
      <w:r w:rsidRPr="001A0144">
        <w:t xml:space="preserve"> and press enter. Notice that all settings are set to 0.0.0.0. No IP address is assigned statically, and the PC has not obtained an address automatically from DHCP.</w:t>
      </w:r>
    </w:p>
    <w:p w14:paraId="25504060" w14:textId="77777777" w:rsidR="00A15411" w:rsidRPr="001A0144" w:rsidRDefault="00A15411" w:rsidP="000B7A5C">
      <w:pPr>
        <w:pStyle w:val="Numberlist"/>
      </w:pPr>
      <w:r w:rsidRPr="001A0144">
        <w:t>Enable DHCP on PC1 and PC2, using the Config tab as outlined previously. Notice that a different IP address from the one assigned to PC0 is automatically assigned to PC1 and PC2.</w:t>
      </w:r>
    </w:p>
    <w:p w14:paraId="12C26231" w14:textId="77777777" w:rsidR="00A15411" w:rsidRDefault="00A15411" w:rsidP="00632A22">
      <w:pPr>
        <w:pStyle w:val="Numberlist"/>
        <w:numPr>
          <w:ilvl w:val="0"/>
          <w:numId w:val="53"/>
        </w:numPr>
      </w:pPr>
      <w:r w:rsidRPr="001A0144">
        <w:t>Close the configuration window.</w:t>
      </w:r>
    </w:p>
    <w:p w14:paraId="007C96E2" w14:textId="77777777" w:rsidR="000B7A5C" w:rsidRDefault="000B7A5C" w:rsidP="000B7A5C"/>
    <w:p w14:paraId="66857873" w14:textId="77777777" w:rsidR="000B7A5C" w:rsidRPr="001A0144" w:rsidRDefault="000B7A5C" w:rsidP="000B7A5C"/>
    <w:p w14:paraId="463DB7EF" w14:textId="77777777" w:rsidR="00A15411" w:rsidRPr="001A0144" w:rsidRDefault="00A15411" w:rsidP="00632A22">
      <w:pPr>
        <w:numPr>
          <w:ilvl w:val="0"/>
          <w:numId w:val="19"/>
        </w:numPr>
        <w:spacing w:before="0" w:after="160" w:line="259" w:lineRule="auto"/>
        <w:rPr>
          <w:b/>
        </w:rPr>
      </w:pPr>
      <w:bookmarkStart w:id="20" w:name="_Toc31902689"/>
      <w:r w:rsidRPr="001A0144">
        <w:rPr>
          <w:b/>
        </w:rPr>
        <w:lastRenderedPageBreak/>
        <w:t>Verify connectivity</w:t>
      </w:r>
      <w:bookmarkEnd w:id="20"/>
    </w:p>
    <w:p w14:paraId="48C62643" w14:textId="77777777" w:rsidR="00A15411" w:rsidRPr="001A0144" w:rsidRDefault="00A15411" w:rsidP="00632A22">
      <w:pPr>
        <w:pStyle w:val="Numberlist"/>
        <w:numPr>
          <w:ilvl w:val="0"/>
          <w:numId w:val="54"/>
        </w:numPr>
      </w:pPr>
      <w:r w:rsidRPr="001A0144">
        <w:t xml:space="preserve">Select </w:t>
      </w:r>
      <w:r w:rsidRPr="000B7A5C">
        <w:rPr>
          <w:b/>
          <w:bCs/>
        </w:rPr>
        <w:t>PC0</w:t>
      </w:r>
      <w:r w:rsidRPr="001A0144">
        <w:t xml:space="preserve"> and select the </w:t>
      </w:r>
      <w:r w:rsidRPr="000B7A5C">
        <w:rPr>
          <w:b/>
          <w:bCs/>
        </w:rPr>
        <w:t>Desktop</w:t>
      </w:r>
      <w:r w:rsidRPr="001A0144">
        <w:t xml:space="preserve"> tab &gt; </w:t>
      </w:r>
      <w:r w:rsidRPr="000B7A5C">
        <w:rPr>
          <w:b/>
          <w:bCs/>
        </w:rPr>
        <w:t>Command Prompt</w:t>
      </w:r>
      <w:r w:rsidRPr="001A0144">
        <w:t>.</w:t>
      </w:r>
    </w:p>
    <w:p w14:paraId="74B6BB64" w14:textId="77777777" w:rsidR="00A15411" w:rsidRPr="001A0144" w:rsidRDefault="00A15411" w:rsidP="000B7A5C">
      <w:pPr>
        <w:pStyle w:val="Numberlist"/>
      </w:pPr>
      <w:r w:rsidRPr="001A0144">
        <w:t xml:space="preserve">Type </w:t>
      </w:r>
      <w:r w:rsidRPr="001A0144">
        <w:rPr>
          <w:b/>
          <w:bCs/>
        </w:rPr>
        <w:t>ipconfig</w:t>
      </w:r>
      <w:r w:rsidRPr="001A0144">
        <w:t xml:space="preserve"> to view the IP configuration of PC0.</w:t>
      </w:r>
    </w:p>
    <w:p w14:paraId="213FF07A" w14:textId="77777777" w:rsidR="00A15411" w:rsidRPr="001A0144" w:rsidRDefault="00A15411" w:rsidP="000B7A5C">
      <w:pPr>
        <w:pStyle w:val="Numberlist"/>
      </w:pPr>
      <w:r w:rsidRPr="001A0144">
        <w:t xml:space="preserve">Type </w:t>
      </w:r>
      <w:r w:rsidRPr="001A0144">
        <w:rPr>
          <w:b/>
          <w:bCs/>
        </w:rPr>
        <w:t>ping 192.168.5.1</w:t>
      </w:r>
      <w:r w:rsidRPr="001A0144">
        <w:t xml:space="preserve"> to ping the Linksys Router.</w:t>
      </w:r>
    </w:p>
    <w:p w14:paraId="2CF9499E" w14:textId="77777777" w:rsidR="00A15411" w:rsidRPr="001A0144" w:rsidRDefault="00A15411" w:rsidP="000B7A5C">
      <w:pPr>
        <w:pStyle w:val="Numberlist"/>
      </w:pPr>
      <w:r w:rsidRPr="001A0144">
        <w:t xml:space="preserve">Type </w:t>
      </w:r>
      <w:r w:rsidRPr="001A0144">
        <w:rPr>
          <w:b/>
          <w:bCs/>
        </w:rPr>
        <w:t>ping 192.168.5.31</w:t>
      </w:r>
      <w:r w:rsidRPr="001A0144">
        <w:t xml:space="preserve"> to ping PC1.</w:t>
      </w:r>
    </w:p>
    <w:p w14:paraId="728A0F4F" w14:textId="77777777" w:rsidR="00A15411" w:rsidRPr="001A0144" w:rsidRDefault="00A15411" w:rsidP="000B7A5C">
      <w:pPr>
        <w:pStyle w:val="Numberlist"/>
      </w:pPr>
      <w:r w:rsidRPr="001A0144">
        <w:t>You should receive a reply from both devices.</w:t>
      </w:r>
    </w:p>
    <w:p w14:paraId="357A2C88" w14:textId="2FBAE26B" w:rsidR="00A15411" w:rsidRPr="001A0144" w:rsidRDefault="00A15411" w:rsidP="000B7A5C">
      <w:pPr>
        <w:pStyle w:val="Numberlist"/>
      </w:pPr>
      <w:r w:rsidRPr="001A0144">
        <w:t>Close the configuration window</w:t>
      </w:r>
      <w:r w:rsidR="000B7A5C">
        <w:t>.</w:t>
      </w:r>
    </w:p>
    <w:p w14:paraId="2B0B275D" w14:textId="77777777" w:rsidR="00A15411" w:rsidRPr="001A0144" w:rsidRDefault="00A15411" w:rsidP="00A15411">
      <w:pPr>
        <w:spacing w:before="0" w:after="160" w:line="259" w:lineRule="auto"/>
      </w:pPr>
    </w:p>
    <w:p w14:paraId="65F1D8F9" w14:textId="77777777" w:rsidR="00A15411" w:rsidRPr="001A0144" w:rsidRDefault="00A15411" w:rsidP="00632A22">
      <w:pPr>
        <w:numPr>
          <w:ilvl w:val="0"/>
          <w:numId w:val="20"/>
        </w:numPr>
        <w:spacing w:before="0" w:after="160" w:line="259" w:lineRule="auto"/>
        <w:rPr>
          <w:b/>
        </w:rPr>
      </w:pPr>
      <w:bookmarkStart w:id="21" w:name="_Toc31902690"/>
      <w:r w:rsidRPr="001A0144">
        <w:rPr>
          <w:b/>
        </w:rPr>
        <w:t>Observations</w:t>
      </w:r>
      <w:bookmarkEnd w:id="21"/>
    </w:p>
    <w:p w14:paraId="0A1DBF86" w14:textId="44A48FE9" w:rsidR="00A15411" w:rsidRPr="001A0144" w:rsidRDefault="00A15411" w:rsidP="00632A22">
      <w:pPr>
        <w:pStyle w:val="Numberlist"/>
        <w:numPr>
          <w:ilvl w:val="0"/>
          <w:numId w:val="55"/>
        </w:numPr>
      </w:pPr>
      <w:r w:rsidRPr="001A0144">
        <w:t xml:space="preserve">Using </w:t>
      </w:r>
      <w:r w:rsidRPr="000B7A5C">
        <w:rPr>
          <w:b/>
          <w:bCs/>
        </w:rPr>
        <w:t>ipconfig</w:t>
      </w:r>
      <w:r w:rsidRPr="001A0144">
        <w:t>, which IP address is common for all three PCs?</w:t>
      </w:r>
    </w:p>
    <w:p w14:paraId="32491CD8" w14:textId="7831C15F" w:rsidR="00A15411" w:rsidRPr="001A0144" w:rsidRDefault="00A15411" w:rsidP="000B7A5C">
      <w:pPr>
        <w:pStyle w:val="Numberlist"/>
      </w:pPr>
      <w:r w:rsidRPr="001A0144">
        <w:t>Close the configuration window</w:t>
      </w:r>
      <w:r w:rsidR="000B7A5C">
        <w:t>.</w:t>
      </w:r>
    </w:p>
    <w:p w14:paraId="39E467E8" w14:textId="77777777" w:rsidR="00A15411" w:rsidRPr="001A0144" w:rsidRDefault="00A15411" w:rsidP="00A15411">
      <w:pPr>
        <w:spacing w:before="0" w:after="160" w:line="259" w:lineRule="auto"/>
      </w:pPr>
    </w:p>
    <w:p w14:paraId="0A72F62B" w14:textId="77777777" w:rsidR="00A15411" w:rsidRPr="001A0144" w:rsidRDefault="00A15411" w:rsidP="00632A22">
      <w:pPr>
        <w:numPr>
          <w:ilvl w:val="0"/>
          <w:numId w:val="21"/>
        </w:numPr>
        <w:spacing w:before="0" w:after="160" w:line="259" w:lineRule="auto"/>
        <w:rPr>
          <w:b/>
        </w:rPr>
      </w:pPr>
      <w:bookmarkStart w:id="22" w:name="_Toc31902691"/>
      <w:r w:rsidRPr="001A0144">
        <w:rPr>
          <w:b/>
        </w:rPr>
        <w:t>Accessing the GUI from a PC</w:t>
      </w:r>
      <w:bookmarkEnd w:id="22"/>
    </w:p>
    <w:p w14:paraId="775A7CA6" w14:textId="0610B79D" w:rsidR="00A15411" w:rsidRPr="001A0144" w:rsidRDefault="00A15411" w:rsidP="00632A22">
      <w:pPr>
        <w:pStyle w:val="Numberlist"/>
        <w:numPr>
          <w:ilvl w:val="0"/>
          <w:numId w:val="56"/>
        </w:numPr>
      </w:pPr>
      <w:r w:rsidRPr="001A0144">
        <w:t>Open a Web Browser on one of the PCs</w:t>
      </w:r>
    </w:p>
    <w:p w14:paraId="656CF2E0" w14:textId="77777777" w:rsidR="00A15411" w:rsidRPr="001A0144" w:rsidRDefault="00A15411" w:rsidP="000B7A5C">
      <w:pPr>
        <w:pStyle w:val="Numberlist"/>
      </w:pPr>
      <w:r w:rsidRPr="001A0144">
        <w:t>Enter the IP address of the default gateway recorded earlier into the URL field.</w:t>
      </w:r>
      <w:r w:rsidRPr="001A0144">
        <w:br/>
        <w:t xml:space="preserve">When prompted, enter the username: </w:t>
      </w:r>
      <w:r w:rsidRPr="001A0144">
        <w:rPr>
          <w:b/>
          <w:bCs/>
        </w:rPr>
        <w:t>admin</w:t>
      </w:r>
      <w:r w:rsidRPr="001A0144">
        <w:t xml:space="preserve"> and password: </w:t>
      </w:r>
      <w:r w:rsidRPr="001A0144">
        <w:rPr>
          <w:b/>
          <w:bCs/>
        </w:rPr>
        <w:t>admin</w:t>
      </w:r>
      <w:r w:rsidRPr="001A0144">
        <w:t>. You now have access to the GUI from the PC.</w:t>
      </w:r>
    </w:p>
    <w:p w14:paraId="1FAE5DE8" w14:textId="77777777" w:rsidR="00A15411" w:rsidRPr="001A0144" w:rsidRDefault="00A15411" w:rsidP="00A15411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 w:rsidRPr="001A0144">
        <w:br w:type="page"/>
      </w:r>
    </w:p>
    <w:p w14:paraId="7F5561A6" w14:textId="071876ED" w:rsidR="00A15411" w:rsidRPr="001A0144" w:rsidRDefault="00A15411" w:rsidP="00A15411">
      <w:pPr>
        <w:pStyle w:val="Heading2"/>
        <w:numPr>
          <w:ilvl w:val="0"/>
          <w:numId w:val="0"/>
        </w:numPr>
        <w:ind w:left="1134" w:hanging="1134"/>
      </w:pPr>
      <w:r w:rsidRPr="001A0144">
        <w:lastRenderedPageBreak/>
        <w:t>Activity 1</w:t>
      </w:r>
      <w:r w:rsidR="00FE4C39" w:rsidRPr="001A0144">
        <w:t>9</w:t>
      </w:r>
      <w:r w:rsidRPr="001A0144">
        <w:t>: Troubleshooting practical</w:t>
      </w:r>
    </w:p>
    <w:p w14:paraId="09900B61" w14:textId="41EB0B69" w:rsidR="00A15411" w:rsidRPr="001A0144" w:rsidRDefault="00A15411" w:rsidP="00A15411">
      <w:r w:rsidRPr="001A0144">
        <w:t>Open Packet Tracer along with the ‘</w:t>
      </w:r>
      <w:r w:rsidRPr="001A0144">
        <w:rPr>
          <w:b/>
          <w:bCs/>
        </w:rPr>
        <w:t xml:space="preserve">Packet Tracer Troubleshooting </w:t>
      </w:r>
      <w:proofErr w:type="spellStart"/>
      <w:r w:rsidRPr="001A0144">
        <w:rPr>
          <w:b/>
          <w:bCs/>
        </w:rPr>
        <w:t>Activity.PKA</w:t>
      </w:r>
      <w:proofErr w:type="spellEnd"/>
      <w:r w:rsidRPr="001A0144">
        <w:t>’ file and apply your resolution.</w:t>
      </w:r>
    </w:p>
    <w:p w14:paraId="76113544" w14:textId="77777777" w:rsidR="00A15411" w:rsidRPr="001A0144" w:rsidRDefault="00A15411" w:rsidP="00A15411">
      <w:r w:rsidRPr="001A0144">
        <w:t>A customer has reported the following issue and is looking for a speedy resolution: Users on Network1 unable to communicate with Network2.</w:t>
      </w:r>
    </w:p>
    <w:p w14:paraId="0D357847" w14:textId="77777777" w:rsidR="00A15411" w:rsidRPr="001A0144" w:rsidRDefault="00A15411" w:rsidP="00A15411">
      <w:r w:rsidRPr="001A0144">
        <w:t>Troubleshoot and resolve this issue.</w:t>
      </w:r>
    </w:p>
    <w:p w14:paraId="5753F7F6" w14:textId="77777777" w:rsidR="00A15411" w:rsidRPr="001A0144" w:rsidRDefault="00A15411" w:rsidP="00A15411">
      <w:pPr>
        <w:rPr>
          <w:iCs/>
        </w:rPr>
      </w:pPr>
      <w:r w:rsidRPr="001A0144">
        <w:rPr>
          <w:b/>
          <w:bCs/>
          <w:iCs/>
        </w:rPr>
        <w:t>Note</w:t>
      </w:r>
      <w:r w:rsidRPr="000B7A5C">
        <w:rPr>
          <w:b/>
          <w:bCs/>
          <w:iCs/>
        </w:rPr>
        <w:t>:</w:t>
      </w:r>
      <w:r w:rsidRPr="001A0144">
        <w:rPr>
          <w:iCs/>
        </w:rPr>
        <w:t xml:space="preserve"> Remember to save any files once your activity is complete.</w:t>
      </w:r>
    </w:p>
    <w:p w14:paraId="78FB2CF6" w14:textId="77777777" w:rsidR="000B7A5C" w:rsidRDefault="000B7A5C" w:rsidP="00A15411">
      <w:pPr>
        <w:rPr>
          <w:b/>
          <w:bCs/>
        </w:rPr>
      </w:pPr>
      <w:bookmarkStart w:id="23" w:name="_Toc31626237"/>
    </w:p>
    <w:p w14:paraId="4B5C6CBC" w14:textId="4A60A733" w:rsidR="00A15411" w:rsidRPr="001A0144" w:rsidRDefault="00A15411" w:rsidP="00A15411">
      <w:pPr>
        <w:rPr>
          <w:b/>
          <w:bCs/>
        </w:rPr>
      </w:pPr>
      <w:r w:rsidRPr="001A0144">
        <w:rPr>
          <w:b/>
          <w:bCs/>
        </w:rPr>
        <w:t>Topology</w:t>
      </w:r>
      <w:bookmarkEnd w:id="23"/>
    </w:p>
    <w:p w14:paraId="33C4565E" w14:textId="77777777" w:rsidR="00A15411" w:rsidRPr="001A0144" w:rsidRDefault="00A15411" w:rsidP="00A15411">
      <w:pPr>
        <w:rPr>
          <w:b/>
          <w:bCs/>
          <w:u w:val="single"/>
        </w:rPr>
      </w:pPr>
      <w:r w:rsidRPr="001A0144">
        <w:rPr>
          <w:b/>
          <w:bCs/>
          <w:noProof/>
        </w:rPr>
        <w:drawing>
          <wp:inline distT="0" distB="0" distL="0" distR="0" wp14:anchorId="77A96F37" wp14:editId="7DB72C67">
            <wp:extent cx="5731510" cy="3061970"/>
            <wp:effectExtent l="0" t="0" r="2540" b="5080"/>
            <wp:docPr id="1758073145" name="Picture 1758073145" descr="A screenshot of the network topology for activity 19 - open the activity PKA file in Packet Tracer for more detail on the topology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3145" name="Picture 1758073145" descr="A screenshot of the network topology for activity 19 - open the activity PKA file in Packet Tracer for more detail on the topology. 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1FE5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 w:rsidRPr="0010264F">
        <w:rPr>
          <w:rFonts w:ascii="Montserrat Light" w:eastAsia="Montserrat Light" w:hAnsi="Montserrat Light" w:cs="Montserrat Light"/>
          <w:color w:val="000000"/>
          <w:szCs w:val="22"/>
        </w:rPr>
        <w:t>Consider the probable cause of failure (discuss possible scenarios that would create this problem):</w:t>
      </w:r>
    </w:p>
    <w:p w14:paraId="25BF4426" w14:textId="77777777" w:rsid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7BABE883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35A622DF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 w:rsidRPr="0010264F">
        <w:rPr>
          <w:rFonts w:ascii="Montserrat Light" w:eastAsia="Montserrat Light" w:hAnsi="Montserrat Light" w:cs="Montserrat Light"/>
          <w:color w:val="000000"/>
          <w:szCs w:val="22"/>
        </w:rPr>
        <w:t>List all the actions that could have helped you to solve the problem:</w:t>
      </w:r>
    </w:p>
    <w:p w14:paraId="3019DC72" w14:textId="77777777" w:rsid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66DF3623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7DD58068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 w:rsidRPr="0010264F">
        <w:rPr>
          <w:rFonts w:ascii="Montserrat Light" w:eastAsia="Montserrat Light" w:hAnsi="Montserrat Light" w:cs="Montserrat Light"/>
          <w:color w:val="000000"/>
          <w:szCs w:val="22"/>
        </w:rPr>
        <w:t>Verify the solution by repeating the tests from the above ticket.</w:t>
      </w:r>
    </w:p>
    <w:p w14:paraId="02AC13F7" w14:textId="77777777" w:rsid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1E8699B6" w14:textId="77777777" w:rsidR="0010264F" w:rsidRPr="0010264F" w:rsidRDefault="0010264F" w:rsidP="0010264F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 w:rsidRPr="0010264F">
        <w:rPr>
          <w:rFonts w:ascii="Montserrat Light" w:eastAsia="Montserrat Light" w:hAnsi="Montserrat Light" w:cs="Montserrat Light"/>
          <w:color w:val="000000"/>
          <w:szCs w:val="22"/>
        </w:rPr>
        <w:lastRenderedPageBreak/>
        <w:t>Record your solution to the problem. (Your notes can prove invaluable if you encounter a similar issue again.):</w:t>
      </w:r>
    </w:p>
    <w:p w14:paraId="6F74098F" w14:textId="77777777" w:rsidR="00DB5482" w:rsidRDefault="00DB5482" w:rsidP="00DB5482">
      <w:pPr>
        <w:tabs>
          <w:tab w:val="left" w:pos="2149"/>
        </w:tabs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0699601C" w14:textId="77777777" w:rsidR="00860E10" w:rsidRDefault="00860E10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79FB40D9" w14:textId="171D0C76" w:rsidR="00DB5482" w:rsidRDefault="00DB5482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br w:type="page"/>
      </w:r>
    </w:p>
    <w:p w14:paraId="5073B68D" w14:textId="77777777" w:rsidR="00860E10" w:rsidRDefault="00860E10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716A4B0D" w14:textId="77777777" w:rsidR="00DB5482" w:rsidRDefault="00DB5482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226102A4" w14:textId="77777777" w:rsidR="00DB5482" w:rsidRDefault="00DB5482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</w:p>
    <w:p w14:paraId="1FD8AD6F" w14:textId="568243A1" w:rsidR="00DB5482" w:rsidRDefault="00DB5482">
      <w:pPr>
        <w:spacing w:before="0" w:after="160" w:line="259" w:lineRule="auto"/>
        <w:rPr>
          <w:rFonts w:ascii="Montserrat Light" w:eastAsia="Montserrat Light" w:hAnsi="Montserrat Light" w:cs="Montserrat Light"/>
          <w:color w:val="000000"/>
          <w:szCs w:val="22"/>
        </w:rPr>
      </w:pPr>
      <w:r>
        <w:rPr>
          <w:rFonts w:ascii="Montserrat Light" w:eastAsia="Montserrat Light" w:hAnsi="Montserrat Light" w:cs="Montserrat Light"/>
          <w:color w:val="000000"/>
          <w:szCs w:val="22"/>
        </w:rPr>
        <w:t>Verify the solution by repeating the tests from the above ticket.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  <w:t>(If the issue persists, undo any changes and return to your list):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</w:r>
    </w:p>
    <w:p w14:paraId="3FB86927" w14:textId="4EDB9197" w:rsidR="00860E10" w:rsidRPr="001A0144" w:rsidRDefault="00DB5482">
      <w:pPr>
        <w:spacing w:before="0" w:after="160" w:line="259" w:lineRule="auto"/>
      </w:pPr>
      <w:r>
        <w:rPr>
          <w:rFonts w:ascii="Montserrat Light" w:eastAsia="Montserrat Light" w:hAnsi="Montserrat Light" w:cs="Montserrat Light"/>
          <w:color w:val="000000"/>
          <w:szCs w:val="22"/>
        </w:rPr>
        <w:t>Verify the solution by repeating the tests from the above ticket.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  <w:t>(If the issue persists, undo any changes and return to your list):</w:t>
      </w:r>
      <w:r>
        <w:rPr>
          <w:rFonts w:ascii="Montserrat Light" w:eastAsia="Montserrat Light" w:hAnsi="Montserrat Light" w:cs="Montserrat Light"/>
          <w:color w:val="000000"/>
          <w:szCs w:val="22"/>
        </w:rPr>
        <w:br/>
      </w:r>
    </w:p>
    <w:p w14:paraId="0BB32F98" w14:textId="77777777" w:rsidR="00D908CA" w:rsidRPr="001A0144" w:rsidRDefault="00D908CA" w:rsidP="00D908CA"/>
    <w:p w14:paraId="4A80570D" w14:textId="77777777" w:rsidR="00166859" w:rsidRPr="001A0144" w:rsidRDefault="00166859" w:rsidP="00166859">
      <w:pPr>
        <w:ind w:firstLine="720"/>
      </w:pPr>
    </w:p>
    <w:p w14:paraId="49B891C3" w14:textId="77777777" w:rsidR="00166859" w:rsidRPr="001A0144" w:rsidRDefault="00166859" w:rsidP="00166859">
      <w:pPr>
        <w:ind w:firstLine="720"/>
      </w:pPr>
    </w:p>
    <w:p w14:paraId="09F5E033" w14:textId="77777777" w:rsidR="00166859" w:rsidRPr="001A0144" w:rsidRDefault="00166859" w:rsidP="00166859">
      <w:pPr>
        <w:ind w:firstLine="720"/>
      </w:pPr>
    </w:p>
    <w:p w14:paraId="6FFC03E0" w14:textId="77777777" w:rsidR="00166859" w:rsidRPr="001A0144" w:rsidRDefault="00166859" w:rsidP="00166859">
      <w:pPr>
        <w:ind w:firstLine="720"/>
      </w:pPr>
    </w:p>
    <w:p w14:paraId="1C080EC2" w14:textId="77777777" w:rsidR="00166859" w:rsidRPr="001A0144" w:rsidRDefault="00166859" w:rsidP="00166859">
      <w:pPr>
        <w:ind w:firstLine="720"/>
      </w:pPr>
    </w:p>
    <w:p w14:paraId="14560508" w14:textId="77777777" w:rsidR="00166859" w:rsidRPr="001A0144" w:rsidRDefault="00166859" w:rsidP="00166859">
      <w:pPr>
        <w:ind w:firstLine="720"/>
      </w:pPr>
    </w:p>
    <w:p w14:paraId="324ACA80" w14:textId="77777777" w:rsidR="00166859" w:rsidRPr="001A0144" w:rsidRDefault="00166859" w:rsidP="00166859">
      <w:pPr>
        <w:ind w:firstLine="720"/>
      </w:pPr>
    </w:p>
    <w:p w14:paraId="1FA7EA36" w14:textId="77777777" w:rsidR="00166859" w:rsidRPr="001A0144" w:rsidRDefault="00166859" w:rsidP="00166859">
      <w:pPr>
        <w:ind w:firstLine="720"/>
      </w:pPr>
    </w:p>
    <w:p w14:paraId="7491B2C3" w14:textId="77777777" w:rsidR="00166859" w:rsidRPr="001A0144" w:rsidRDefault="00166859" w:rsidP="00166859">
      <w:pPr>
        <w:ind w:firstLine="720"/>
      </w:pPr>
    </w:p>
    <w:p w14:paraId="2059C963" w14:textId="77777777" w:rsidR="00166859" w:rsidRPr="001A0144" w:rsidRDefault="00166859" w:rsidP="00166859">
      <w:pPr>
        <w:ind w:firstLine="720"/>
      </w:pPr>
    </w:p>
    <w:p w14:paraId="331022F0" w14:textId="77777777" w:rsidR="00166859" w:rsidRPr="001A0144" w:rsidRDefault="00166859" w:rsidP="00166859">
      <w:pPr>
        <w:ind w:firstLine="720"/>
      </w:pPr>
    </w:p>
    <w:p w14:paraId="17023AD5" w14:textId="77777777" w:rsidR="00166859" w:rsidRPr="001A0144" w:rsidRDefault="00166859" w:rsidP="00166859">
      <w:pPr>
        <w:ind w:firstLine="720"/>
      </w:pPr>
    </w:p>
    <w:p w14:paraId="18C9CC4E" w14:textId="77777777" w:rsidR="00166859" w:rsidRPr="001A0144" w:rsidRDefault="00166859" w:rsidP="00166859">
      <w:pPr>
        <w:ind w:firstLine="720"/>
      </w:pPr>
    </w:p>
    <w:p w14:paraId="3B8A14E9" w14:textId="77777777" w:rsidR="00166859" w:rsidRPr="001A0144" w:rsidRDefault="00166859" w:rsidP="00166859">
      <w:pPr>
        <w:ind w:firstLine="720"/>
      </w:pPr>
    </w:p>
    <w:p w14:paraId="2EC22E97" w14:textId="77777777" w:rsidR="00166859" w:rsidRPr="001A0144" w:rsidRDefault="00166859" w:rsidP="00166859">
      <w:pPr>
        <w:ind w:firstLine="720"/>
      </w:pPr>
    </w:p>
    <w:p w14:paraId="1EE3963A" w14:textId="77777777" w:rsidR="00166859" w:rsidRPr="001A0144" w:rsidRDefault="00166859" w:rsidP="00166859">
      <w:pPr>
        <w:ind w:firstLine="720"/>
      </w:pPr>
    </w:p>
    <w:bookmarkEnd w:id="0"/>
    <w:bookmarkEnd w:id="1"/>
    <w:p w14:paraId="4D1AE6AB" w14:textId="7102E11B" w:rsidR="00175BFD" w:rsidRPr="00F66C6E" w:rsidRDefault="005A66CE" w:rsidP="000217FA">
      <w:pPr>
        <w:spacing w:before="0" w:after="160" w:line="259" w:lineRule="auto"/>
      </w:pPr>
      <w:r w:rsidRPr="001A0144">
        <w:rPr>
          <w:noProof/>
        </w:rPr>
        <w:drawing>
          <wp:anchor distT="0" distB="0" distL="114300" distR="114300" simplePos="0" relativeHeight="251658240" behindDoc="0" locked="0" layoutInCell="1" allowOverlap="1" wp14:anchorId="70FA645F" wp14:editId="125E226B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0" b="0"/>
            <wp:wrapNone/>
            <wp:docPr id="529305263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F66C6E" w:rsidSect="001B4957">
      <w:headerReference w:type="default" r:id="rId25"/>
      <w:footerReference w:type="default" r:id="rId26"/>
      <w:footerReference w:type="first" r:id="rId27"/>
      <w:pgSz w:w="11906" w:h="16838"/>
      <w:pgMar w:top="1701" w:right="851" w:bottom="1134" w:left="851" w:header="567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EDC0" w14:textId="77777777" w:rsidR="008B52B4" w:rsidRPr="001A0144" w:rsidRDefault="008B52B4" w:rsidP="007F513E">
      <w:r w:rsidRPr="001A0144">
        <w:separator/>
      </w:r>
    </w:p>
    <w:p w14:paraId="231082B8" w14:textId="77777777" w:rsidR="008B52B4" w:rsidRPr="001A0144" w:rsidRDefault="008B52B4"/>
    <w:p w14:paraId="4B738783" w14:textId="77777777" w:rsidR="008B52B4" w:rsidRPr="001A0144" w:rsidRDefault="008B52B4"/>
  </w:endnote>
  <w:endnote w:type="continuationSeparator" w:id="0">
    <w:p w14:paraId="0AD68CC4" w14:textId="77777777" w:rsidR="008B52B4" w:rsidRPr="001A0144" w:rsidRDefault="008B52B4" w:rsidP="007F513E">
      <w:r w:rsidRPr="001A0144">
        <w:continuationSeparator/>
      </w:r>
    </w:p>
    <w:p w14:paraId="63E2E0AA" w14:textId="77777777" w:rsidR="008B52B4" w:rsidRPr="001A0144" w:rsidRDefault="008B52B4"/>
    <w:p w14:paraId="11D1D312" w14:textId="77777777" w:rsidR="008B52B4" w:rsidRPr="001A0144" w:rsidRDefault="008B52B4"/>
  </w:endnote>
  <w:endnote w:type="continuationNotice" w:id="1">
    <w:p w14:paraId="0CBF3F16" w14:textId="77777777" w:rsidR="008B52B4" w:rsidRPr="001A0144" w:rsidRDefault="008B52B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DDACE7AC-5875-475F-BE3D-B2BE147F524F}"/>
    <w:embedBold r:id="rId2" w:fontKey="{F45F4BCE-8DF5-4D2C-B745-231815B73F2C}"/>
    <w:embedItalic r:id="rId3" w:fontKey="{536E70B5-7995-40F0-8F8B-D521D9946F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4" w:subsetted="1" w:fontKey="{6A32F181-8EDD-4DC2-8FAE-FC55CEF57965}"/>
    <w:embedBold r:id="rId5" w:subsetted="1" w:fontKey="{14705D6D-7712-4373-B151-5BDA1DF79896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6" w:subsetted="1" w:fontKey="{BAE90FB1-2441-4260-9664-6D0DA9661584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7" w:fontKey="{52D343FC-93BA-4D6B-90BA-43873FDC6061}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E1BFFBDA-320C-4A92-981D-69DEA07C72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7664992"/>
      <w:docPartObj>
        <w:docPartGallery w:val="Page Numbers (Bottom of Page)"/>
        <w:docPartUnique/>
      </w:docPartObj>
    </w:sdtPr>
    <w:sdtEndPr/>
    <w:sdtContent>
      <w:p w14:paraId="475CB3D8" w14:textId="1CCF9D6C" w:rsidR="00EA1055" w:rsidRPr="001A0144" w:rsidRDefault="00EA1055" w:rsidP="00EA1055">
        <w:pPr>
          <w:pStyle w:val="Footer"/>
          <w:tabs>
            <w:tab w:val="right" w:pos="10204"/>
          </w:tabs>
        </w:pPr>
        <w:r w:rsidRPr="001A0144">
          <w:t>© 2024 QA Limited or its affiliates. All rights reserved.</w:t>
        </w:r>
        <w:r w:rsidRPr="001A0144">
          <w:tab/>
        </w:r>
        <w:r w:rsidRPr="001A0144">
          <w:tab/>
        </w:r>
        <w:r w:rsidRPr="001A0144">
          <w:fldChar w:fldCharType="begin"/>
        </w:r>
        <w:r w:rsidRPr="001A0144">
          <w:instrText xml:space="preserve"> PAGE   \* MERGEFORMAT </w:instrText>
        </w:r>
        <w:r w:rsidRPr="001A0144">
          <w:fldChar w:fldCharType="separate"/>
        </w:r>
        <w:r w:rsidRPr="001A0144">
          <w:t>2</w:t>
        </w:r>
        <w:r w:rsidRPr="001A0144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122DD185" w:rsidR="00786B7E" w:rsidRPr="001A0144" w:rsidRDefault="00786B7E" w:rsidP="00786B7E">
    <w:pPr>
      <w:pStyle w:val="Footer"/>
      <w:tabs>
        <w:tab w:val="clear" w:pos="9026"/>
        <w:tab w:val="right" w:pos="102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1A12" w14:textId="77777777" w:rsidR="008B52B4" w:rsidRPr="001A0144" w:rsidRDefault="008B52B4" w:rsidP="007F513E">
      <w:r w:rsidRPr="001A0144">
        <w:separator/>
      </w:r>
    </w:p>
    <w:p w14:paraId="7046ECFE" w14:textId="77777777" w:rsidR="008B52B4" w:rsidRPr="001A0144" w:rsidRDefault="008B52B4"/>
    <w:p w14:paraId="6BFEBEE9" w14:textId="77777777" w:rsidR="008B52B4" w:rsidRPr="001A0144" w:rsidRDefault="008B52B4"/>
  </w:footnote>
  <w:footnote w:type="continuationSeparator" w:id="0">
    <w:p w14:paraId="371C0C45" w14:textId="77777777" w:rsidR="008B52B4" w:rsidRPr="001A0144" w:rsidRDefault="008B52B4" w:rsidP="007F513E">
      <w:r w:rsidRPr="001A0144">
        <w:continuationSeparator/>
      </w:r>
    </w:p>
    <w:p w14:paraId="4A0F88EF" w14:textId="77777777" w:rsidR="008B52B4" w:rsidRPr="001A0144" w:rsidRDefault="008B52B4"/>
    <w:p w14:paraId="510518CF" w14:textId="77777777" w:rsidR="008B52B4" w:rsidRPr="001A0144" w:rsidRDefault="008B52B4"/>
  </w:footnote>
  <w:footnote w:type="continuationNotice" w:id="1">
    <w:p w14:paraId="42FBA163" w14:textId="77777777" w:rsidR="008B52B4" w:rsidRPr="001A0144" w:rsidRDefault="008B52B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10B8CA11" w:rsidR="00750DA6" w:rsidRPr="001A0144" w:rsidRDefault="00944DD3">
    <w:pPr>
      <w:pStyle w:val="Header"/>
    </w:pPr>
    <w:r w:rsidRPr="001A0144">
      <w:rPr>
        <w:noProof/>
      </w:rPr>
      <w:drawing>
        <wp:anchor distT="0" distB="0" distL="114300" distR="114300" simplePos="0" relativeHeight="251658240" behindDoc="1" locked="0" layoutInCell="1" allowOverlap="1" wp14:anchorId="01C6828F" wp14:editId="1707ED01">
          <wp:simplePos x="0" y="0"/>
          <wp:positionH relativeFrom="margin">
            <wp:posOffset>0</wp:posOffset>
          </wp:positionH>
          <wp:positionV relativeFrom="paragraph">
            <wp:posOffset>146891</wp:posOffset>
          </wp:positionV>
          <wp:extent cx="6803390" cy="253365"/>
          <wp:effectExtent l="0" t="0" r="0" b="0"/>
          <wp:wrapNone/>
          <wp:docPr id="1313317078" name="Picture 1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317078" name="Picture 1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3390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2920C8" w:rsidRPr="001A0144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89E1200" wp14:editId="4C87D577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1A6FF147" w:rsidR="00D767F5" w:rsidRPr="001A0144" w:rsidRDefault="00944DD3" w:rsidP="00944DD3">
                          <w:pPr>
                            <w:pStyle w:val="Header"/>
                            <w:spacing w:line="240" w:lineRule="auto"/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</w:pPr>
                          <w:r w:rsidRPr="001A0144">
                            <w:rPr>
                              <w:rFonts w:asciiTheme="minorHAnsi" w:hAnsiTheme="minorHAnsi"/>
                              <w:sz w:val="20"/>
                              <w:szCs w:val="20"/>
                            </w:rPr>
                            <w:t>Core Cloud and Networking Skills – Exercise Guide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1A6FF147" w:rsidR="00D767F5" w:rsidRPr="001A0144" w:rsidRDefault="00944DD3" w:rsidP="00944DD3">
                    <w:pPr>
                      <w:pStyle w:val="Header"/>
                      <w:spacing w:line="240" w:lineRule="auto"/>
                      <w:rPr>
                        <w:rFonts w:asciiTheme="minorHAnsi" w:hAnsiTheme="minorHAnsi"/>
                        <w:sz w:val="20"/>
                        <w:szCs w:val="20"/>
                      </w:rPr>
                    </w:pPr>
                    <w:r w:rsidRPr="001A0144">
                      <w:rPr>
                        <w:rFonts w:asciiTheme="minorHAnsi" w:hAnsiTheme="minorHAnsi"/>
                        <w:sz w:val="20"/>
                        <w:szCs w:val="20"/>
                      </w:rPr>
                      <w:t>Core Cloud and Networking Skills – Exercise Guide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9D5"/>
    <w:multiLevelType w:val="hybridMultilevel"/>
    <w:tmpl w:val="C9122D30"/>
    <w:lvl w:ilvl="0" w:tplc="87705BDA">
      <w:start w:val="1"/>
      <w:numFmt w:val="bullet"/>
      <w:pStyle w:val="Bulletlist1"/>
      <w:lvlText w:val="•"/>
      <w:lvlJc w:val="left"/>
      <w:pPr>
        <w:ind w:left="927" w:hanging="360"/>
      </w:pPr>
      <w:rPr>
        <w:rFonts w:ascii="Figtree" w:hAnsi="Figtree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9573F"/>
    <w:multiLevelType w:val="hybridMultilevel"/>
    <w:tmpl w:val="E8F0FAE4"/>
    <w:lvl w:ilvl="0" w:tplc="2552431C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C185B"/>
    <w:multiLevelType w:val="hybridMultilevel"/>
    <w:tmpl w:val="405A48DC"/>
    <w:lvl w:ilvl="0" w:tplc="DE04FED6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8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41806F2"/>
    <w:multiLevelType w:val="hybridMultilevel"/>
    <w:tmpl w:val="C56432E4"/>
    <w:lvl w:ilvl="0" w:tplc="FD6E3238">
      <w:start w:val="1"/>
      <w:numFmt w:val="upp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E1DD7"/>
    <w:multiLevelType w:val="hybridMultilevel"/>
    <w:tmpl w:val="212AA444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6890F19"/>
    <w:multiLevelType w:val="hybridMultilevel"/>
    <w:tmpl w:val="B4B28D74"/>
    <w:lvl w:ilvl="0" w:tplc="3B464C7E">
      <w:start w:val="2"/>
      <w:numFmt w:val="decimal"/>
      <w:pStyle w:val="ParagraphNumbered"/>
      <w:lvlText w:val="%1."/>
      <w:lvlJc w:val="left"/>
      <w:pPr>
        <w:ind w:left="860" w:hanging="360"/>
      </w:pPr>
      <w:rPr>
        <w:rFonts w:asciiTheme="minorHAnsi" w:hAnsiTheme="minorHAnsi" w:hint="default"/>
        <w:b w:val="0"/>
        <w:bCs w:val="0"/>
        <w:color w:val="auto"/>
        <w:spacing w:val="-3"/>
        <w:w w:val="99"/>
        <w:sz w:val="22"/>
        <w:szCs w:val="22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15" w15:restartNumberingAfterBreak="0">
    <w:nsid w:val="605150D1"/>
    <w:multiLevelType w:val="hybridMultilevel"/>
    <w:tmpl w:val="6EF2C2D0"/>
    <w:lvl w:ilvl="0" w:tplc="54D25E86">
      <w:start w:val="5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E770A"/>
    <w:multiLevelType w:val="multilevel"/>
    <w:tmpl w:val="432E999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EF33B9A"/>
    <w:multiLevelType w:val="hybridMultilevel"/>
    <w:tmpl w:val="94EED17A"/>
    <w:lvl w:ilvl="0" w:tplc="9F7CF5A0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B31D02"/>
    <w:multiLevelType w:val="hybridMultilevel"/>
    <w:tmpl w:val="13A618EA"/>
    <w:lvl w:ilvl="0" w:tplc="A4909916">
      <w:start w:val="6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40" w:hanging="360"/>
      </w:pPr>
    </w:lvl>
    <w:lvl w:ilvl="2" w:tplc="0809001B" w:tentative="1">
      <w:start w:val="1"/>
      <w:numFmt w:val="lowerRoman"/>
      <w:lvlText w:val="%3."/>
      <w:lvlJc w:val="right"/>
      <w:pPr>
        <w:ind w:left="1660" w:hanging="180"/>
      </w:pPr>
    </w:lvl>
    <w:lvl w:ilvl="3" w:tplc="0809000F" w:tentative="1">
      <w:start w:val="1"/>
      <w:numFmt w:val="decimal"/>
      <w:lvlText w:val="%4."/>
      <w:lvlJc w:val="left"/>
      <w:pPr>
        <w:ind w:left="2380" w:hanging="360"/>
      </w:pPr>
    </w:lvl>
    <w:lvl w:ilvl="4" w:tplc="08090019" w:tentative="1">
      <w:start w:val="1"/>
      <w:numFmt w:val="lowerLetter"/>
      <w:lvlText w:val="%5."/>
      <w:lvlJc w:val="left"/>
      <w:pPr>
        <w:ind w:left="3100" w:hanging="360"/>
      </w:pPr>
    </w:lvl>
    <w:lvl w:ilvl="5" w:tplc="0809001B" w:tentative="1">
      <w:start w:val="1"/>
      <w:numFmt w:val="lowerRoman"/>
      <w:lvlText w:val="%6."/>
      <w:lvlJc w:val="right"/>
      <w:pPr>
        <w:ind w:left="3820" w:hanging="180"/>
      </w:pPr>
    </w:lvl>
    <w:lvl w:ilvl="6" w:tplc="0809000F" w:tentative="1">
      <w:start w:val="1"/>
      <w:numFmt w:val="decimal"/>
      <w:lvlText w:val="%7."/>
      <w:lvlJc w:val="left"/>
      <w:pPr>
        <w:ind w:left="4540" w:hanging="360"/>
      </w:pPr>
    </w:lvl>
    <w:lvl w:ilvl="7" w:tplc="08090019" w:tentative="1">
      <w:start w:val="1"/>
      <w:numFmt w:val="lowerLetter"/>
      <w:lvlText w:val="%8."/>
      <w:lvlJc w:val="left"/>
      <w:pPr>
        <w:ind w:left="5260" w:hanging="360"/>
      </w:pPr>
    </w:lvl>
    <w:lvl w:ilvl="8" w:tplc="0809001B" w:tentative="1">
      <w:start w:val="1"/>
      <w:numFmt w:val="lowerRoman"/>
      <w:lvlText w:val="%9."/>
      <w:lvlJc w:val="right"/>
      <w:pPr>
        <w:ind w:left="5980" w:hanging="180"/>
      </w:pPr>
    </w:lvl>
  </w:abstractNum>
  <w:abstractNum w:abstractNumId="19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7"/>
  </w:num>
  <w:num w:numId="2" w16cid:durableId="37897106">
    <w:abstractNumId w:val="0"/>
  </w:num>
  <w:num w:numId="3" w16cid:durableId="1509756976">
    <w:abstractNumId w:val="12"/>
  </w:num>
  <w:num w:numId="4" w16cid:durableId="1589922319">
    <w:abstractNumId w:val="8"/>
  </w:num>
  <w:num w:numId="5" w16cid:durableId="1693529811">
    <w:abstractNumId w:val="19"/>
  </w:num>
  <w:num w:numId="6" w16cid:durableId="1663772690">
    <w:abstractNumId w:val="6"/>
  </w:num>
  <w:num w:numId="7" w16cid:durableId="112597264">
    <w:abstractNumId w:val="4"/>
  </w:num>
  <w:num w:numId="8" w16cid:durableId="714547675">
    <w:abstractNumId w:val="1"/>
  </w:num>
  <w:num w:numId="9" w16cid:durableId="1528326635">
    <w:abstractNumId w:val="10"/>
  </w:num>
  <w:num w:numId="10" w16cid:durableId="996686339">
    <w:abstractNumId w:val="13"/>
  </w:num>
  <w:num w:numId="11" w16cid:durableId="1095517623">
    <w:abstractNumId w:val="2"/>
  </w:num>
  <w:num w:numId="12" w16cid:durableId="1722514423">
    <w:abstractNumId w:val="11"/>
  </w:num>
  <w:num w:numId="13" w16cid:durableId="401801787">
    <w:abstractNumId w:val="14"/>
  </w:num>
  <w:num w:numId="14" w16cid:durableId="1408654256">
    <w:abstractNumId w:val="14"/>
    <w:lvlOverride w:ilvl="0">
      <w:startOverride w:val="1"/>
    </w:lvlOverride>
  </w:num>
  <w:num w:numId="15" w16cid:durableId="683089673">
    <w:abstractNumId w:val="9"/>
  </w:num>
  <w:num w:numId="16" w16cid:durableId="101003380">
    <w:abstractNumId w:val="16"/>
  </w:num>
  <w:num w:numId="17" w16cid:durableId="271088866">
    <w:abstractNumId w:val="5"/>
  </w:num>
  <w:num w:numId="18" w16cid:durableId="1342122396">
    <w:abstractNumId w:val="3"/>
  </w:num>
  <w:num w:numId="19" w16cid:durableId="1466699682">
    <w:abstractNumId w:val="17"/>
  </w:num>
  <w:num w:numId="20" w16cid:durableId="1711488806">
    <w:abstractNumId w:val="15"/>
  </w:num>
  <w:num w:numId="21" w16cid:durableId="976031360">
    <w:abstractNumId w:val="18"/>
  </w:num>
  <w:num w:numId="22" w16cid:durableId="2056812398">
    <w:abstractNumId w:val="12"/>
    <w:lvlOverride w:ilvl="0">
      <w:startOverride w:val="1"/>
    </w:lvlOverride>
  </w:num>
  <w:num w:numId="23" w16cid:durableId="1924534684">
    <w:abstractNumId w:val="12"/>
    <w:lvlOverride w:ilvl="0">
      <w:startOverride w:val="1"/>
    </w:lvlOverride>
  </w:num>
  <w:num w:numId="24" w16cid:durableId="901259630">
    <w:abstractNumId w:val="12"/>
    <w:lvlOverride w:ilvl="0">
      <w:startOverride w:val="1"/>
    </w:lvlOverride>
  </w:num>
  <w:num w:numId="25" w16cid:durableId="1020158588">
    <w:abstractNumId w:val="12"/>
    <w:lvlOverride w:ilvl="0">
      <w:startOverride w:val="1"/>
    </w:lvlOverride>
  </w:num>
  <w:num w:numId="26" w16cid:durableId="1116949054">
    <w:abstractNumId w:val="12"/>
    <w:lvlOverride w:ilvl="0">
      <w:startOverride w:val="1"/>
    </w:lvlOverride>
  </w:num>
  <w:num w:numId="27" w16cid:durableId="296834678">
    <w:abstractNumId w:val="12"/>
    <w:lvlOverride w:ilvl="0">
      <w:startOverride w:val="1"/>
    </w:lvlOverride>
  </w:num>
  <w:num w:numId="28" w16cid:durableId="1876114742">
    <w:abstractNumId w:val="12"/>
    <w:lvlOverride w:ilvl="0">
      <w:startOverride w:val="1"/>
    </w:lvlOverride>
  </w:num>
  <w:num w:numId="29" w16cid:durableId="769277566">
    <w:abstractNumId w:val="12"/>
    <w:lvlOverride w:ilvl="0">
      <w:startOverride w:val="1"/>
    </w:lvlOverride>
  </w:num>
  <w:num w:numId="30" w16cid:durableId="837430650">
    <w:abstractNumId w:val="12"/>
    <w:lvlOverride w:ilvl="0">
      <w:startOverride w:val="1"/>
    </w:lvlOverride>
  </w:num>
  <w:num w:numId="31" w16cid:durableId="1669090931">
    <w:abstractNumId w:val="12"/>
    <w:lvlOverride w:ilvl="0">
      <w:startOverride w:val="1"/>
    </w:lvlOverride>
  </w:num>
  <w:num w:numId="32" w16cid:durableId="1881630270">
    <w:abstractNumId w:val="12"/>
    <w:lvlOverride w:ilvl="0">
      <w:startOverride w:val="1"/>
    </w:lvlOverride>
  </w:num>
  <w:num w:numId="33" w16cid:durableId="757597102">
    <w:abstractNumId w:val="12"/>
    <w:lvlOverride w:ilvl="0">
      <w:startOverride w:val="1"/>
    </w:lvlOverride>
  </w:num>
  <w:num w:numId="34" w16cid:durableId="1330520659">
    <w:abstractNumId w:val="12"/>
    <w:lvlOverride w:ilvl="0">
      <w:startOverride w:val="1"/>
    </w:lvlOverride>
  </w:num>
  <w:num w:numId="35" w16cid:durableId="274752028">
    <w:abstractNumId w:val="12"/>
    <w:lvlOverride w:ilvl="0">
      <w:startOverride w:val="1"/>
    </w:lvlOverride>
  </w:num>
  <w:num w:numId="36" w16cid:durableId="2022660434">
    <w:abstractNumId w:val="12"/>
    <w:lvlOverride w:ilvl="0">
      <w:startOverride w:val="1"/>
    </w:lvlOverride>
  </w:num>
  <w:num w:numId="37" w16cid:durableId="943923376">
    <w:abstractNumId w:val="12"/>
    <w:lvlOverride w:ilvl="0">
      <w:startOverride w:val="1"/>
    </w:lvlOverride>
  </w:num>
  <w:num w:numId="38" w16cid:durableId="1236361661">
    <w:abstractNumId w:val="12"/>
    <w:lvlOverride w:ilvl="0">
      <w:startOverride w:val="1"/>
    </w:lvlOverride>
  </w:num>
  <w:num w:numId="39" w16cid:durableId="1997681820">
    <w:abstractNumId w:val="12"/>
    <w:lvlOverride w:ilvl="0">
      <w:startOverride w:val="1"/>
    </w:lvlOverride>
  </w:num>
  <w:num w:numId="40" w16cid:durableId="2090956946">
    <w:abstractNumId w:val="12"/>
    <w:lvlOverride w:ilvl="0">
      <w:startOverride w:val="1"/>
    </w:lvlOverride>
  </w:num>
  <w:num w:numId="41" w16cid:durableId="40638376">
    <w:abstractNumId w:val="12"/>
    <w:lvlOverride w:ilvl="0">
      <w:startOverride w:val="1"/>
    </w:lvlOverride>
  </w:num>
  <w:num w:numId="42" w16cid:durableId="189271226">
    <w:abstractNumId w:val="12"/>
    <w:lvlOverride w:ilvl="0">
      <w:startOverride w:val="1"/>
    </w:lvlOverride>
  </w:num>
  <w:num w:numId="43" w16cid:durableId="1347946613">
    <w:abstractNumId w:val="12"/>
    <w:lvlOverride w:ilvl="0">
      <w:lvl w:ilvl="0" w:tplc="2910C2B2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  <w:lvlOverride w:ilvl="1">
      <w:lvl w:ilvl="1" w:tplc="65E80172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4" w16cid:durableId="1299535625">
    <w:abstractNumId w:val="12"/>
    <w:lvlOverride w:ilvl="0">
      <w:startOverride w:val="1"/>
    </w:lvlOverride>
  </w:num>
  <w:num w:numId="45" w16cid:durableId="1810852967">
    <w:abstractNumId w:val="12"/>
    <w:lvlOverride w:ilvl="0">
      <w:startOverride w:val="1"/>
    </w:lvlOverride>
  </w:num>
  <w:num w:numId="46" w16cid:durableId="1495798056">
    <w:abstractNumId w:val="12"/>
    <w:lvlOverride w:ilvl="0">
      <w:startOverride w:val="1"/>
    </w:lvlOverride>
  </w:num>
  <w:num w:numId="47" w16cid:durableId="1409502417">
    <w:abstractNumId w:val="12"/>
    <w:lvlOverride w:ilvl="0">
      <w:startOverride w:val="1"/>
    </w:lvlOverride>
  </w:num>
  <w:num w:numId="48" w16cid:durableId="2132897678">
    <w:abstractNumId w:val="12"/>
    <w:lvlOverride w:ilvl="0">
      <w:startOverride w:val="1"/>
    </w:lvlOverride>
  </w:num>
  <w:num w:numId="49" w16cid:durableId="1773234524">
    <w:abstractNumId w:val="12"/>
    <w:lvlOverride w:ilvl="0">
      <w:startOverride w:val="1"/>
    </w:lvlOverride>
  </w:num>
  <w:num w:numId="50" w16cid:durableId="1132866653">
    <w:abstractNumId w:val="12"/>
    <w:lvlOverride w:ilvl="0">
      <w:startOverride w:val="1"/>
    </w:lvlOverride>
  </w:num>
  <w:num w:numId="51" w16cid:durableId="1433814985">
    <w:abstractNumId w:val="12"/>
    <w:lvlOverride w:ilvl="0">
      <w:startOverride w:val="1"/>
    </w:lvlOverride>
  </w:num>
  <w:num w:numId="52" w16cid:durableId="1877425717">
    <w:abstractNumId w:val="12"/>
    <w:lvlOverride w:ilvl="0">
      <w:startOverride w:val="1"/>
    </w:lvlOverride>
  </w:num>
  <w:num w:numId="53" w16cid:durableId="492139919">
    <w:abstractNumId w:val="12"/>
    <w:lvlOverride w:ilvl="0">
      <w:lvl w:ilvl="0" w:tplc="2910C2B2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  <w:lvlOverride w:ilvl="1">
      <w:lvl w:ilvl="1" w:tplc="65E80172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4" w16cid:durableId="564529640">
    <w:abstractNumId w:val="12"/>
    <w:lvlOverride w:ilvl="0">
      <w:startOverride w:val="1"/>
      <w:lvl w:ilvl="0" w:tplc="2910C2B2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</w:num>
  <w:num w:numId="55" w16cid:durableId="327753132">
    <w:abstractNumId w:val="12"/>
    <w:lvlOverride w:ilvl="0">
      <w:startOverride w:val="1"/>
    </w:lvlOverride>
  </w:num>
  <w:num w:numId="56" w16cid:durableId="332221925">
    <w:abstractNumId w:val="12"/>
    <w:lvlOverride w:ilvl="0">
      <w:startOverride w:val="1"/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embedSystemFonts/>
  <w:saveSubset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46F0"/>
    <w:rsid w:val="00014C9E"/>
    <w:rsid w:val="000208DB"/>
    <w:rsid w:val="00020937"/>
    <w:rsid w:val="000217FA"/>
    <w:rsid w:val="0003148E"/>
    <w:rsid w:val="00032F27"/>
    <w:rsid w:val="00033589"/>
    <w:rsid w:val="00033B7F"/>
    <w:rsid w:val="00035B8F"/>
    <w:rsid w:val="00035E73"/>
    <w:rsid w:val="00035F9E"/>
    <w:rsid w:val="000428BC"/>
    <w:rsid w:val="000439EF"/>
    <w:rsid w:val="0004620D"/>
    <w:rsid w:val="00051A5A"/>
    <w:rsid w:val="000650C2"/>
    <w:rsid w:val="0006516C"/>
    <w:rsid w:val="0006530F"/>
    <w:rsid w:val="0006553B"/>
    <w:rsid w:val="00066747"/>
    <w:rsid w:val="00066D94"/>
    <w:rsid w:val="00066E08"/>
    <w:rsid w:val="0007050E"/>
    <w:rsid w:val="00071C61"/>
    <w:rsid w:val="0007441D"/>
    <w:rsid w:val="000763EA"/>
    <w:rsid w:val="00077A03"/>
    <w:rsid w:val="00082AC3"/>
    <w:rsid w:val="00087C9A"/>
    <w:rsid w:val="00094E27"/>
    <w:rsid w:val="000A31F9"/>
    <w:rsid w:val="000A3C09"/>
    <w:rsid w:val="000B11B7"/>
    <w:rsid w:val="000B5B5C"/>
    <w:rsid w:val="000B7A5C"/>
    <w:rsid w:val="000C11D1"/>
    <w:rsid w:val="000C6C71"/>
    <w:rsid w:val="000D691F"/>
    <w:rsid w:val="000E15E1"/>
    <w:rsid w:val="000E2091"/>
    <w:rsid w:val="000E2F26"/>
    <w:rsid w:val="000E5B0B"/>
    <w:rsid w:val="000F1EDD"/>
    <w:rsid w:val="000F3148"/>
    <w:rsid w:val="000F640B"/>
    <w:rsid w:val="0010264F"/>
    <w:rsid w:val="0011477C"/>
    <w:rsid w:val="001238C6"/>
    <w:rsid w:val="00132A36"/>
    <w:rsid w:val="00134A12"/>
    <w:rsid w:val="00134C15"/>
    <w:rsid w:val="00137386"/>
    <w:rsid w:val="00137B58"/>
    <w:rsid w:val="0014145F"/>
    <w:rsid w:val="0014236E"/>
    <w:rsid w:val="00152835"/>
    <w:rsid w:val="00152AE6"/>
    <w:rsid w:val="00154A69"/>
    <w:rsid w:val="0015529F"/>
    <w:rsid w:val="00155588"/>
    <w:rsid w:val="001600EC"/>
    <w:rsid w:val="001622C6"/>
    <w:rsid w:val="00162A8C"/>
    <w:rsid w:val="00165468"/>
    <w:rsid w:val="00166859"/>
    <w:rsid w:val="00170744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A0144"/>
    <w:rsid w:val="001A0ECE"/>
    <w:rsid w:val="001A2FD6"/>
    <w:rsid w:val="001A6F65"/>
    <w:rsid w:val="001B4957"/>
    <w:rsid w:val="001B6FB5"/>
    <w:rsid w:val="001C28F0"/>
    <w:rsid w:val="001C6644"/>
    <w:rsid w:val="001C7905"/>
    <w:rsid w:val="001D77DA"/>
    <w:rsid w:val="001E2910"/>
    <w:rsid w:val="001E37B4"/>
    <w:rsid w:val="001E3BCE"/>
    <w:rsid w:val="001E44F2"/>
    <w:rsid w:val="001E5525"/>
    <w:rsid w:val="001F7F89"/>
    <w:rsid w:val="00202329"/>
    <w:rsid w:val="00203382"/>
    <w:rsid w:val="0020780B"/>
    <w:rsid w:val="00210BFE"/>
    <w:rsid w:val="0022574D"/>
    <w:rsid w:val="002260DA"/>
    <w:rsid w:val="00234670"/>
    <w:rsid w:val="00241E42"/>
    <w:rsid w:val="002526A3"/>
    <w:rsid w:val="00255E42"/>
    <w:rsid w:val="00256887"/>
    <w:rsid w:val="002641FD"/>
    <w:rsid w:val="00264846"/>
    <w:rsid w:val="00265442"/>
    <w:rsid w:val="00267F48"/>
    <w:rsid w:val="00271555"/>
    <w:rsid w:val="00271E3B"/>
    <w:rsid w:val="00274FBF"/>
    <w:rsid w:val="0028219F"/>
    <w:rsid w:val="002823CC"/>
    <w:rsid w:val="00286373"/>
    <w:rsid w:val="00287C7C"/>
    <w:rsid w:val="002920C8"/>
    <w:rsid w:val="00292978"/>
    <w:rsid w:val="002929D2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C7960"/>
    <w:rsid w:val="002D4311"/>
    <w:rsid w:val="002D6393"/>
    <w:rsid w:val="002D64AE"/>
    <w:rsid w:val="002E03F2"/>
    <w:rsid w:val="002E1E0A"/>
    <w:rsid w:val="002E20EE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09FC"/>
    <w:rsid w:val="00325D71"/>
    <w:rsid w:val="00331674"/>
    <w:rsid w:val="00332077"/>
    <w:rsid w:val="003332F3"/>
    <w:rsid w:val="0033641D"/>
    <w:rsid w:val="00336BD8"/>
    <w:rsid w:val="00346695"/>
    <w:rsid w:val="0034747A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72F97"/>
    <w:rsid w:val="003824BC"/>
    <w:rsid w:val="003906C2"/>
    <w:rsid w:val="00391057"/>
    <w:rsid w:val="003A7644"/>
    <w:rsid w:val="003B008A"/>
    <w:rsid w:val="003B1834"/>
    <w:rsid w:val="003B1B6E"/>
    <w:rsid w:val="003B54B5"/>
    <w:rsid w:val="003B60EF"/>
    <w:rsid w:val="003C1220"/>
    <w:rsid w:val="003C436F"/>
    <w:rsid w:val="003D1231"/>
    <w:rsid w:val="003D2474"/>
    <w:rsid w:val="003D4FAF"/>
    <w:rsid w:val="003D6645"/>
    <w:rsid w:val="003E4D7F"/>
    <w:rsid w:val="003E5529"/>
    <w:rsid w:val="003E628B"/>
    <w:rsid w:val="003F0139"/>
    <w:rsid w:val="003F05DC"/>
    <w:rsid w:val="003F18EA"/>
    <w:rsid w:val="003F4C3A"/>
    <w:rsid w:val="003F4CB3"/>
    <w:rsid w:val="003F7C2C"/>
    <w:rsid w:val="00402E68"/>
    <w:rsid w:val="00404C47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72441"/>
    <w:rsid w:val="00473E7D"/>
    <w:rsid w:val="00481150"/>
    <w:rsid w:val="00481DB4"/>
    <w:rsid w:val="00486D9B"/>
    <w:rsid w:val="00486DD3"/>
    <w:rsid w:val="0048772D"/>
    <w:rsid w:val="00497AD6"/>
    <w:rsid w:val="004A227A"/>
    <w:rsid w:val="004A2C68"/>
    <w:rsid w:val="004A30FA"/>
    <w:rsid w:val="004A65CF"/>
    <w:rsid w:val="004A7810"/>
    <w:rsid w:val="004B455B"/>
    <w:rsid w:val="004C00BC"/>
    <w:rsid w:val="004C0895"/>
    <w:rsid w:val="004D163F"/>
    <w:rsid w:val="004D4FA8"/>
    <w:rsid w:val="004D5FC3"/>
    <w:rsid w:val="004D7CE7"/>
    <w:rsid w:val="004E5F65"/>
    <w:rsid w:val="004E7CFB"/>
    <w:rsid w:val="004F0B54"/>
    <w:rsid w:val="004F5BB4"/>
    <w:rsid w:val="0050442A"/>
    <w:rsid w:val="00505C6B"/>
    <w:rsid w:val="005069A8"/>
    <w:rsid w:val="00511020"/>
    <w:rsid w:val="00517B8F"/>
    <w:rsid w:val="00523655"/>
    <w:rsid w:val="00523B77"/>
    <w:rsid w:val="00524EC7"/>
    <w:rsid w:val="00527370"/>
    <w:rsid w:val="0053225A"/>
    <w:rsid w:val="005324A5"/>
    <w:rsid w:val="00534E82"/>
    <w:rsid w:val="00536EFE"/>
    <w:rsid w:val="00554445"/>
    <w:rsid w:val="00555765"/>
    <w:rsid w:val="005563F4"/>
    <w:rsid w:val="00566253"/>
    <w:rsid w:val="005667DC"/>
    <w:rsid w:val="00571CA0"/>
    <w:rsid w:val="00574380"/>
    <w:rsid w:val="00574D3D"/>
    <w:rsid w:val="0057733F"/>
    <w:rsid w:val="00581435"/>
    <w:rsid w:val="00586AAF"/>
    <w:rsid w:val="00587965"/>
    <w:rsid w:val="005977DD"/>
    <w:rsid w:val="00597E56"/>
    <w:rsid w:val="005A0A58"/>
    <w:rsid w:val="005A17A3"/>
    <w:rsid w:val="005A2769"/>
    <w:rsid w:val="005A2F5C"/>
    <w:rsid w:val="005A300C"/>
    <w:rsid w:val="005A38C2"/>
    <w:rsid w:val="005A656D"/>
    <w:rsid w:val="005A66CE"/>
    <w:rsid w:val="005B0AD8"/>
    <w:rsid w:val="005B0D93"/>
    <w:rsid w:val="005B33F0"/>
    <w:rsid w:val="005C0984"/>
    <w:rsid w:val="005C5075"/>
    <w:rsid w:val="005C553B"/>
    <w:rsid w:val="005C6623"/>
    <w:rsid w:val="005C75D5"/>
    <w:rsid w:val="005D21A5"/>
    <w:rsid w:val="005E041A"/>
    <w:rsid w:val="005F0B6B"/>
    <w:rsid w:val="005F4680"/>
    <w:rsid w:val="005F7E18"/>
    <w:rsid w:val="006007BF"/>
    <w:rsid w:val="00602689"/>
    <w:rsid w:val="00610438"/>
    <w:rsid w:val="00612560"/>
    <w:rsid w:val="00613CE1"/>
    <w:rsid w:val="00616CE3"/>
    <w:rsid w:val="00617979"/>
    <w:rsid w:val="006209FF"/>
    <w:rsid w:val="0062255E"/>
    <w:rsid w:val="00632A22"/>
    <w:rsid w:val="006471A8"/>
    <w:rsid w:val="006511A2"/>
    <w:rsid w:val="00652585"/>
    <w:rsid w:val="00652807"/>
    <w:rsid w:val="0066055E"/>
    <w:rsid w:val="00662B46"/>
    <w:rsid w:val="00666DB2"/>
    <w:rsid w:val="00667D45"/>
    <w:rsid w:val="00671688"/>
    <w:rsid w:val="0067718E"/>
    <w:rsid w:val="00685314"/>
    <w:rsid w:val="006921D8"/>
    <w:rsid w:val="006926C6"/>
    <w:rsid w:val="006965E6"/>
    <w:rsid w:val="00697B9A"/>
    <w:rsid w:val="006A45C5"/>
    <w:rsid w:val="006A5BEC"/>
    <w:rsid w:val="006B0EFF"/>
    <w:rsid w:val="006B7965"/>
    <w:rsid w:val="006C0FEB"/>
    <w:rsid w:val="006C53F7"/>
    <w:rsid w:val="006C6BA7"/>
    <w:rsid w:val="006D2FEC"/>
    <w:rsid w:val="006D33FA"/>
    <w:rsid w:val="006D3522"/>
    <w:rsid w:val="006D3A01"/>
    <w:rsid w:val="006D4040"/>
    <w:rsid w:val="006D71DB"/>
    <w:rsid w:val="006F0468"/>
    <w:rsid w:val="006F385F"/>
    <w:rsid w:val="00700570"/>
    <w:rsid w:val="007040AE"/>
    <w:rsid w:val="00706216"/>
    <w:rsid w:val="007113AD"/>
    <w:rsid w:val="00716DE3"/>
    <w:rsid w:val="00724E3E"/>
    <w:rsid w:val="007338D8"/>
    <w:rsid w:val="00740312"/>
    <w:rsid w:val="0074135F"/>
    <w:rsid w:val="00741562"/>
    <w:rsid w:val="007458DA"/>
    <w:rsid w:val="00750DA6"/>
    <w:rsid w:val="0075246A"/>
    <w:rsid w:val="00757101"/>
    <w:rsid w:val="00760749"/>
    <w:rsid w:val="00762BD0"/>
    <w:rsid w:val="00763B16"/>
    <w:rsid w:val="007655BA"/>
    <w:rsid w:val="00765FEF"/>
    <w:rsid w:val="0076696E"/>
    <w:rsid w:val="0077328C"/>
    <w:rsid w:val="007741DD"/>
    <w:rsid w:val="007760E2"/>
    <w:rsid w:val="00785310"/>
    <w:rsid w:val="00786B7E"/>
    <w:rsid w:val="00787EDF"/>
    <w:rsid w:val="00794D9B"/>
    <w:rsid w:val="00795506"/>
    <w:rsid w:val="00795A3F"/>
    <w:rsid w:val="00797315"/>
    <w:rsid w:val="007A5D0E"/>
    <w:rsid w:val="007B1BA5"/>
    <w:rsid w:val="007B2F2F"/>
    <w:rsid w:val="007B66F5"/>
    <w:rsid w:val="007C1785"/>
    <w:rsid w:val="007C1D30"/>
    <w:rsid w:val="007C2497"/>
    <w:rsid w:val="007C5728"/>
    <w:rsid w:val="007C6FF5"/>
    <w:rsid w:val="007D179A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3678"/>
    <w:rsid w:val="008364B6"/>
    <w:rsid w:val="00836AA0"/>
    <w:rsid w:val="008371F7"/>
    <w:rsid w:val="0084601C"/>
    <w:rsid w:val="008538D4"/>
    <w:rsid w:val="00853DE6"/>
    <w:rsid w:val="00855A26"/>
    <w:rsid w:val="00860E10"/>
    <w:rsid w:val="008613C1"/>
    <w:rsid w:val="008648DD"/>
    <w:rsid w:val="00866B4E"/>
    <w:rsid w:val="00866E2F"/>
    <w:rsid w:val="00870762"/>
    <w:rsid w:val="008723D2"/>
    <w:rsid w:val="00874447"/>
    <w:rsid w:val="00877F5A"/>
    <w:rsid w:val="00880789"/>
    <w:rsid w:val="00885647"/>
    <w:rsid w:val="008856DD"/>
    <w:rsid w:val="008876C2"/>
    <w:rsid w:val="0089402A"/>
    <w:rsid w:val="00894E21"/>
    <w:rsid w:val="00895ADE"/>
    <w:rsid w:val="008965EE"/>
    <w:rsid w:val="008A7DCD"/>
    <w:rsid w:val="008B06F7"/>
    <w:rsid w:val="008B460F"/>
    <w:rsid w:val="008B4D68"/>
    <w:rsid w:val="008B52B4"/>
    <w:rsid w:val="008B55C9"/>
    <w:rsid w:val="008B5F2E"/>
    <w:rsid w:val="008B6E6B"/>
    <w:rsid w:val="008C6142"/>
    <w:rsid w:val="008C74CB"/>
    <w:rsid w:val="008D140D"/>
    <w:rsid w:val="008D4504"/>
    <w:rsid w:val="008D55D5"/>
    <w:rsid w:val="008D7670"/>
    <w:rsid w:val="008E0AD5"/>
    <w:rsid w:val="008E316B"/>
    <w:rsid w:val="008F09DA"/>
    <w:rsid w:val="008F42FF"/>
    <w:rsid w:val="008F5350"/>
    <w:rsid w:val="00901E6B"/>
    <w:rsid w:val="00905B9C"/>
    <w:rsid w:val="00911ABF"/>
    <w:rsid w:val="00917B5C"/>
    <w:rsid w:val="0092061E"/>
    <w:rsid w:val="00922C9A"/>
    <w:rsid w:val="0092574D"/>
    <w:rsid w:val="0093344B"/>
    <w:rsid w:val="0093598F"/>
    <w:rsid w:val="00936440"/>
    <w:rsid w:val="00937313"/>
    <w:rsid w:val="009375F6"/>
    <w:rsid w:val="00944DD3"/>
    <w:rsid w:val="00946E72"/>
    <w:rsid w:val="00951F45"/>
    <w:rsid w:val="00953AB3"/>
    <w:rsid w:val="009600E4"/>
    <w:rsid w:val="0096162E"/>
    <w:rsid w:val="00965F5F"/>
    <w:rsid w:val="00981E9D"/>
    <w:rsid w:val="009856C2"/>
    <w:rsid w:val="00987561"/>
    <w:rsid w:val="00993403"/>
    <w:rsid w:val="0099388E"/>
    <w:rsid w:val="00996A2C"/>
    <w:rsid w:val="009A0A0C"/>
    <w:rsid w:val="009A0F75"/>
    <w:rsid w:val="009A26F4"/>
    <w:rsid w:val="009A2E1D"/>
    <w:rsid w:val="009A4495"/>
    <w:rsid w:val="009A4D78"/>
    <w:rsid w:val="009B0E0C"/>
    <w:rsid w:val="009C18D4"/>
    <w:rsid w:val="009D0C5D"/>
    <w:rsid w:val="009D3007"/>
    <w:rsid w:val="009D69BE"/>
    <w:rsid w:val="009D73A3"/>
    <w:rsid w:val="009E190A"/>
    <w:rsid w:val="009E6BF5"/>
    <w:rsid w:val="009F23DA"/>
    <w:rsid w:val="009F393B"/>
    <w:rsid w:val="009F7157"/>
    <w:rsid w:val="00A0086B"/>
    <w:rsid w:val="00A03FE1"/>
    <w:rsid w:val="00A05055"/>
    <w:rsid w:val="00A0523D"/>
    <w:rsid w:val="00A103C6"/>
    <w:rsid w:val="00A15411"/>
    <w:rsid w:val="00A21BA0"/>
    <w:rsid w:val="00A31043"/>
    <w:rsid w:val="00A433B2"/>
    <w:rsid w:val="00A45AFE"/>
    <w:rsid w:val="00A76D1A"/>
    <w:rsid w:val="00A85367"/>
    <w:rsid w:val="00A8581B"/>
    <w:rsid w:val="00A8655B"/>
    <w:rsid w:val="00A90BD9"/>
    <w:rsid w:val="00A922CF"/>
    <w:rsid w:val="00A92980"/>
    <w:rsid w:val="00AA5160"/>
    <w:rsid w:val="00AA7555"/>
    <w:rsid w:val="00AD1429"/>
    <w:rsid w:val="00AD2A6A"/>
    <w:rsid w:val="00AD4410"/>
    <w:rsid w:val="00AD6324"/>
    <w:rsid w:val="00AE3655"/>
    <w:rsid w:val="00AE4B59"/>
    <w:rsid w:val="00AF4694"/>
    <w:rsid w:val="00B0021C"/>
    <w:rsid w:val="00B02C91"/>
    <w:rsid w:val="00B04D64"/>
    <w:rsid w:val="00B14693"/>
    <w:rsid w:val="00B169B8"/>
    <w:rsid w:val="00B20A72"/>
    <w:rsid w:val="00B37CB6"/>
    <w:rsid w:val="00B409DE"/>
    <w:rsid w:val="00B42979"/>
    <w:rsid w:val="00B43BF4"/>
    <w:rsid w:val="00B52AFD"/>
    <w:rsid w:val="00B57DB4"/>
    <w:rsid w:val="00B63284"/>
    <w:rsid w:val="00B632F7"/>
    <w:rsid w:val="00B63EC6"/>
    <w:rsid w:val="00B7272F"/>
    <w:rsid w:val="00B758A3"/>
    <w:rsid w:val="00B805A8"/>
    <w:rsid w:val="00B82AD8"/>
    <w:rsid w:val="00B87D62"/>
    <w:rsid w:val="00B91DEE"/>
    <w:rsid w:val="00B94526"/>
    <w:rsid w:val="00BA313A"/>
    <w:rsid w:val="00BA4525"/>
    <w:rsid w:val="00BB0F1C"/>
    <w:rsid w:val="00BB2313"/>
    <w:rsid w:val="00BB3713"/>
    <w:rsid w:val="00BB45D1"/>
    <w:rsid w:val="00BB7B1E"/>
    <w:rsid w:val="00BC0C8C"/>
    <w:rsid w:val="00BC13CF"/>
    <w:rsid w:val="00BC51AA"/>
    <w:rsid w:val="00BD463A"/>
    <w:rsid w:val="00BD4FA5"/>
    <w:rsid w:val="00BE0167"/>
    <w:rsid w:val="00BE4C95"/>
    <w:rsid w:val="00BE5D1E"/>
    <w:rsid w:val="00BE6F66"/>
    <w:rsid w:val="00BF026E"/>
    <w:rsid w:val="00C003E2"/>
    <w:rsid w:val="00C004DC"/>
    <w:rsid w:val="00C12ECC"/>
    <w:rsid w:val="00C1331D"/>
    <w:rsid w:val="00C15139"/>
    <w:rsid w:val="00C217D8"/>
    <w:rsid w:val="00C25021"/>
    <w:rsid w:val="00C332EB"/>
    <w:rsid w:val="00C341D9"/>
    <w:rsid w:val="00C34B4B"/>
    <w:rsid w:val="00C34B92"/>
    <w:rsid w:val="00C36B9A"/>
    <w:rsid w:val="00C4044B"/>
    <w:rsid w:val="00C45675"/>
    <w:rsid w:val="00C4776F"/>
    <w:rsid w:val="00C5472E"/>
    <w:rsid w:val="00C56B6C"/>
    <w:rsid w:val="00C57911"/>
    <w:rsid w:val="00C60BAC"/>
    <w:rsid w:val="00C62026"/>
    <w:rsid w:val="00C75240"/>
    <w:rsid w:val="00C82ADE"/>
    <w:rsid w:val="00C83B5B"/>
    <w:rsid w:val="00C85939"/>
    <w:rsid w:val="00C90C74"/>
    <w:rsid w:val="00CA2106"/>
    <w:rsid w:val="00CA310D"/>
    <w:rsid w:val="00CB3D8F"/>
    <w:rsid w:val="00CB718F"/>
    <w:rsid w:val="00CC14FB"/>
    <w:rsid w:val="00CC5731"/>
    <w:rsid w:val="00CD4517"/>
    <w:rsid w:val="00CD6EF5"/>
    <w:rsid w:val="00CE5672"/>
    <w:rsid w:val="00CE7486"/>
    <w:rsid w:val="00CF034F"/>
    <w:rsid w:val="00D01A91"/>
    <w:rsid w:val="00D04303"/>
    <w:rsid w:val="00D06811"/>
    <w:rsid w:val="00D16512"/>
    <w:rsid w:val="00D212FD"/>
    <w:rsid w:val="00D2184E"/>
    <w:rsid w:val="00D2240C"/>
    <w:rsid w:val="00D24437"/>
    <w:rsid w:val="00D24EA6"/>
    <w:rsid w:val="00D25DCB"/>
    <w:rsid w:val="00D260CC"/>
    <w:rsid w:val="00D34FC1"/>
    <w:rsid w:val="00D419BB"/>
    <w:rsid w:val="00D420D9"/>
    <w:rsid w:val="00D43346"/>
    <w:rsid w:val="00D43923"/>
    <w:rsid w:val="00D4462A"/>
    <w:rsid w:val="00D44765"/>
    <w:rsid w:val="00D47A47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0124"/>
    <w:rsid w:val="00D83199"/>
    <w:rsid w:val="00D8439A"/>
    <w:rsid w:val="00D856D5"/>
    <w:rsid w:val="00D908CA"/>
    <w:rsid w:val="00D95E09"/>
    <w:rsid w:val="00D975A7"/>
    <w:rsid w:val="00DB0993"/>
    <w:rsid w:val="00DB5482"/>
    <w:rsid w:val="00DB79DE"/>
    <w:rsid w:val="00DC04D7"/>
    <w:rsid w:val="00DC0CC5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17C"/>
    <w:rsid w:val="00E10B82"/>
    <w:rsid w:val="00E112F1"/>
    <w:rsid w:val="00E15888"/>
    <w:rsid w:val="00E20F5F"/>
    <w:rsid w:val="00E22609"/>
    <w:rsid w:val="00E27367"/>
    <w:rsid w:val="00E4088E"/>
    <w:rsid w:val="00E424DA"/>
    <w:rsid w:val="00E43EAE"/>
    <w:rsid w:val="00E536DC"/>
    <w:rsid w:val="00E5797C"/>
    <w:rsid w:val="00E61FA2"/>
    <w:rsid w:val="00E635A6"/>
    <w:rsid w:val="00E702CB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1055"/>
    <w:rsid w:val="00EB2811"/>
    <w:rsid w:val="00EB3038"/>
    <w:rsid w:val="00EC0504"/>
    <w:rsid w:val="00EC1115"/>
    <w:rsid w:val="00EC175D"/>
    <w:rsid w:val="00EC2133"/>
    <w:rsid w:val="00EC2B47"/>
    <w:rsid w:val="00EC5CD9"/>
    <w:rsid w:val="00EC796E"/>
    <w:rsid w:val="00ED1EA6"/>
    <w:rsid w:val="00ED3E02"/>
    <w:rsid w:val="00EE0D2A"/>
    <w:rsid w:val="00EE29DC"/>
    <w:rsid w:val="00EE2A8C"/>
    <w:rsid w:val="00EE41BF"/>
    <w:rsid w:val="00EE77E0"/>
    <w:rsid w:val="00EF0B3F"/>
    <w:rsid w:val="00EF4EE4"/>
    <w:rsid w:val="00F020A1"/>
    <w:rsid w:val="00F02405"/>
    <w:rsid w:val="00F04C1A"/>
    <w:rsid w:val="00F078E3"/>
    <w:rsid w:val="00F10D42"/>
    <w:rsid w:val="00F1127F"/>
    <w:rsid w:val="00F15B5F"/>
    <w:rsid w:val="00F17470"/>
    <w:rsid w:val="00F17E19"/>
    <w:rsid w:val="00F2051A"/>
    <w:rsid w:val="00F209F9"/>
    <w:rsid w:val="00F22D43"/>
    <w:rsid w:val="00F26426"/>
    <w:rsid w:val="00F30C05"/>
    <w:rsid w:val="00F3281A"/>
    <w:rsid w:val="00F41476"/>
    <w:rsid w:val="00F5074A"/>
    <w:rsid w:val="00F5076F"/>
    <w:rsid w:val="00F50B47"/>
    <w:rsid w:val="00F54D0A"/>
    <w:rsid w:val="00F559A5"/>
    <w:rsid w:val="00F57EB3"/>
    <w:rsid w:val="00F66C6E"/>
    <w:rsid w:val="00F71083"/>
    <w:rsid w:val="00F73049"/>
    <w:rsid w:val="00F80443"/>
    <w:rsid w:val="00F81233"/>
    <w:rsid w:val="00F835AE"/>
    <w:rsid w:val="00F862AE"/>
    <w:rsid w:val="00F90680"/>
    <w:rsid w:val="00F9159C"/>
    <w:rsid w:val="00FA005F"/>
    <w:rsid w:val="00FA0812"/>
    <w:rsid w:val="00FA369E"/>
    <w:rsid w:val="00FB1092"/>
    <w:rsid w:val="00FB26B8"/>
    <w:rsid w:val="00FB5B97"/>
    <w:rsid w:val="00FC128F"/>
    <w:rsid w:val="00FC3042"/>
    <w:rsid w:val="00FC6E6D"/>
    <w:rsid w:val="00FD7757"/>
    <w:rsid w:val="00FE2973"/>
    <w:rsid w:val="00FE4C39"/>
    <w:rsid w:val="00FE607D"/>
    <w:rsid w:val="00FE6367"/>
    <w:rsid w:val="00FF28CD"/>
    <w:rsid w:val="00FF45E5"/>
    <w:rsid w:val="2572EA6C"/>
    <w:rsid w:val="2AA86EB9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B9CE0343-B19A-46A6-8B36-EA7C691F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5D1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autoRedefine/>
    <w:qFormat/>
    <w:rsid w:val="003209FC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ATemplateHeadingOne">
    <w:name w:val="QA Template Heading One"/>
    <w:basedOn w:val="Normal"/>
    <w:qFormat/>
    <w:rsid w:val="00CB718F"/>
    <w:pPr>
      <w:spacing w:after="400" w:line="240" w:lineRule="auto"/>
    </w:pPr>
    <w:rPr>
      <w:rFonts w:ascii="Montserrat Black" w:hAnsi="Montserrat Black" w:cs="Arial"/>
      <w:b/>
      <w:color w:val="004050"/>
      <w:kern w:val="0"/>
      <w:sz w:val="36"/>
      <w:szCs w:val="36"/>
      <w14:ligatures w14:val="none"/>
    </w:rPr>
  </w:style>
  <w:style w:type="paragraph" w:customStyle="1" w:styleId="QATemplateHeadingTwo">
    <w:name w:val="QA Template Heading Two"/>
    <w:basedOn w:val="Normal"/>
    <w:link w:val="QATemplateHeadingTwoChar"/>
    <w:qFormat/>
    <w:rsid w:val="00CB718F"/>
    <w:pPr>
      <w:spacing w:before="360" w:after="160" w:line="240" w:lineRule="auto"/>
    </w:pPr>
    <w:rPr>
      <w:rFonts w:ascii="Montserrat" w:hAnsi="Montserrat" w:cs="Arial"/>
      <w:b/>
      <w:color w:val="004050"/>
      <w:kern w:val="0"/>
      <w:sz w:val="22"/>
      <w:szCs w:val="22"/>
      <w14:ligatures w14:val="none"/>
    </w:rPr>
  </w:style>
  <w:style w:type="character" w:customStyle="1" w:styleId="QATemplateHeadingTwoChar">
    <w:name w:val="QA Template Heading Two Char"/>
    <w:basedOn w:val="DefaultParagraphFont"/>
    <w:link w:val="QATemplateHeadingTwo"/>
    <w:rsid w:val="00CB718F"/>
    <w:rPr>
      <w:rFonts w:ascii="Montserrat" w:hAnsi="Montserrat" w:cs="Arial"/>
      <w:b/>
      <w:color w:val="004050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66C6E"/>
    <w:pPr>
      <w:spacing w:before="0" w:after="160" w:line="259" w:lineRule="auto"/>
      <w:ind w:left="720"/>
      <w:contextualSpacing/>
    </w:pPr>
    <w:rPr>
      <w:color w:val="auto"/>
      <w:sz w:val="22"/>
      <w:szCs w:val="22"/>
    </w:rPr>
  </w:style>
  <w:style w:type="table" w:styleId="GridTable5Dark">
    <w:name w:val="Grid Table 5 Dark"/>
    <w:basedOn w:val="TableNormal"/>
    <w:uiPriority w:val="50"/>
    <w:rsid w:val="00F66C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CECE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0D0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0D0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0D0D" w:themeFill="text1"/>
      </w:tcPr>
    </w:tblStylePr>
    <w:tblStylePr w:type="band1Vert">
      <w:tblPr/>
      <w:tcPr>
        <w:shd w:val="clear" w:color="auto" w:fill="9E9E9E" w:themeFill="text1" w:themeFillTint="66"/>
      </w:tcPr>
    </w:tblStylePr>
    <w:tblStylePr w:type="band1Horz">
      <w:tblPr/>
      <w:tcPr>
        <w:shd w:val="clear" w:color="auto" w:fill="9E9E9E" w:themeFill="text1" w:themeFillTint="66"/>
      </w:tcPr>
    </w:tblStylePr>
  </w:style>
  <w:style w:type="paragraph" w:customStyle="1" w:styleId="QATemplateBullet">
    <w:name w:val="QA Template Bullet"/>
    <w:basedOn w:val="Normal"/>
    <w:rsid w:val="009C18D4"/>
    <w:pPr>
      <w:numPr>
        <w:numId w:val="11"/>
      </w:numPr>
      <w:spacing w:before="0" w:after="80" w:line="240" w:lineRule="auto"/>
    </w:pPr>
    <w:rPr>
      <w:rFonts w:ascii="Montserrat" w:hAnsi="Montserrat" w:cs="Arial"/>
      <w:b/>
      <w:color w:val="000000"/>
      <w:kern w:val="0"/>
      <w:sz w:val="22"/>
      <w:szCs w:val="22"/>
      <w14:ligatures w14:val="none"/>
    </w:rPr>
  </w:style>
  <w:style w:type="paragraph" w:customStyle="1" w:styleId="QATableBody">
    <w:name w:val="QA Table Body"/>
    <w:link w:val="QATableBodyChar"/>
    <w:rsid w:val="008613C1"/>
    <w:pPr>
      <w:spacing w:after="40"/>
    </w:pPr>
    <w:rPr>
      <w:rFonts w:ascii="Arial" w:eastAsia="Times New Roman" w:hAnsi="Arial" w:cs="Arial"/>
      <w:color w:val="494949" w:themeColor="text1" w:themeTint="BF"/>
      <w:kern w:val="0"/>
      <w:lang w:eastAsia="en-GB"/>
      <w14:ligatures w14:val="none"/>
    </w:rPr>
  </w:style>
  <w:style w:type="character" w:customStyle="1" w:styleId="QATableBodyChar">
    <w:name w:val="QA Table Body Char"/>
    <w:basedOn w:val="DefaultParagraphFont"/>
    <w:link w:val="QATableBody"/>
    <w:rsid w:val="008613C1"/>
    <w:rPr>
      <w:rFonts w:ascii="Arial" w:eastAsia="Times New Roman" w:hAnsi="Arial" w:cs="Arial"/>
      <w:color w:val="494949" w:themeColor="text1" w:themeTint="BF"/>
      <w:kern w:val="0"/>
      <w:lang w:eastAsia="en-GB"/>
      <w14:ligatures w14:val="none"/>
    </w:rPr>
  </w:style>
  <w:style w:type="table" w:styleId="GridTable1Light-Accent1">
    <w:name w:val="Grid Table 1 Light Accent 1"/>
    <w:basedOn w:val="TableNormal"/>
    <w:uiPriority w:val="46"/>
    <w:rsid w:val="005667DC"/>
    <w:pPr>
      <w:spacing w:after="0" w:line="240" w:lineRule="auto"/>
    </w:pPr>
    <w:tblPr>
      <w:tblStyleRowBandSize w:val="1"/>
      <w:tblStyleColBandSize w:val="1"/>
      <w:tblBorders>
        <w:top w:val="single" w:sz="4" w:space="0" w:color="ABE2F0" w:themeColor="accent1" w:themeTint="66"/>
        <w:left w:val="single" w:sz="4" w:space="0" w:color="ABE2F0" w:themeColor="accent1" w:themeTint="66"/>
        <w:bottom w:val="single" w:sz="4" w:space="0" w:color="ABE2F0" w:themeColor="accent1" w:themeTint="66"/>
        <w:right w:val="single" w:sz="4" w:space="0" w:color="ABE2F0" w:themeColor="accent1" w:themeTint="66"/>
        <w:insideH w:val="single" w:sz="4" w:space="0" w:color="ABE2F0" w:themeColor="accent1" w:themeTint="66"/>
        <w:insideV w:val="single" w:sz="4" w:space="0" w:color="ABE2F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D3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D3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Numbered">
    <w:name w:val="Paragraph Numbered"/>
    <w:basedOn w:val="ListParagraph"/>
    <w:link w:val="ParagraphNumberedChar"/>
    <w:qFormat/>
    <w:rsid w:val="005667DC"/>
    <w:pPr>
      <w:widowControl w:val="0"/>
      <w:numPr>
        <w:numId w:val="13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 w:cs="Segoe UI"/>
      <w:kern w:val="0"/>
      <w14:ligatures w14:val="none"/>
    </w:rPr>
  </w:style>
  <w:style w:type="character" w:customStyle="1" w:styleId="ParagraphNumberedChar">
    <w:name w:val="Paragraph Numbered Char"/>
    <w:basedOn w:val="DefaultParagraphFont"/>
    <w:link w:val="ParagraphNumbered"/>
    <w:rsid w:val="00A15411"/>
    <w:rPr>
      <w:rFonts w:ascii="Montserrat Light" w:hAnsi="Montserrat Light" w:cs="Segoe U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://www.qa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www.qa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qa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7c3fc1-ccd5-477b-94a4-7b6dc96a8d59">
      <Terms xmlns="http://schemas.microsoft.com/office/infopath/2007/PartnerControls"/>
    </lcf76f155ced4ddcb4097134ff3c332f>
    <TaxCatchAll xmlns="9e706368-9a73-4dcc-9221-b8fc62424fb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19" ma:contentTypeDescription="Create a new document." ma:contentTypeScope="" ma:versionID="d02769d2ab7b1bcec9542bdd271fc7e9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a1c8b2b3a1f44c45521bccb52bcb96c1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14BF13-7A63-4AE8-8E41-75882C3FE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c3fc1-ccd5-477b-94a4-7b6dc96a8d59"/>
    <ds:schemaRef ds:uri="9e706368-9a73-4dcc-9221-b8fc6242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756</TotalTime>
  <Pages>32</Pages>
  <Words>3552</Words>
  <Characters>17547</Characters>
  <Application>Microsoft Office Word</Application>
  <DocSecurity>0</DocSecurity>
  <Lines>974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Rampure, Ninad</cp:lastModifiedBy>
  <cp:revision>134</cp:revision>
  <cp:lastPrinted>2024-06-06T01:35:00Z</cp:lastPrinted>
  <dcterms:created xsi:type="dcterms:W3CDTF">2024-12-03T08:59:00Z</dcterms:created>
  <dcterms:modified xsi:type="dcterms:W3CDTF">2026-03-08T23:24:00Z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</Properties>
</file>